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3437" w:rsidRDefault="00E23437">
      <w:pPr>
        <w:widowControl w:val="0"/>
        <w:autoSpaceDE w:val="0"/>
        <w:autoSpaceDN w:val="0"/>
        <w:adjustRightInd w:val="0"/>
        <w:spacing w:after="0" w:line="240" w:lineRule="auto"/>
        <w:rPr>
          <w:rFonts w:ascii="Times New Roman" w:hAnsi="Times New Roman" w:cs="Times New Roman"/>
          <w:b/>
          <w:bCs/>
          <w:sz w:val="40"/>
          <w:szCs w:val="40"/>
        </w:rPr>
      </w:pPr>
      <w:r>
        <w:rPr>
          <w:rFonts w:ascii="Times New Roman" w:hAnsi="Times New Roman" w:cs="Times New Roman"/>
          <w:b/>
          <w:bCs/>
          <w:sz w:val="40"/>
          <w:szCs w:val="40"/>
        </w:rPr>
        <w:t>CUSDEC Customs Declaration Message</w:t>
      </w:r>
    </w:p>
    <w:p w:rsidR="00E23437" w:rsidRDefault="00E23437">
      <w:pPr>
        <w:widowControl w:val="0"/>
        <w:autoSpaceDE w:val="0"/>
        <w:autoSpaceDN w:val="0"/>
        <w:adjustRightInd w:val="0"/>
        <w:spacing w:after="0" w:line="240" w:lineRule="auto"/>
        <w:rPr>
          <w:rFonts w:ascii="Times New Roman" w:hAnsi="Times New Roman" w:cs="Times New Roman"/>
          <w:color w:val="00B050"/>
          <w:sz w:val="24"/>
          <w:szCs w:val="24"/>
        </w:rPr>
      </w:pPr>
    </w:p>
    <w:p w:rsidR="00E23437" w:rsidRPr="00FA7C8D" w:rsidRDefault="00E23437">
      <w:pPr>
        <w:widowControl w:val="0"/>
        <w:autoSpaceDE w:val="0"/>
        <w:autoSpaceDN w:val="0"/>
        <w:adjustRightInd w:val="0"/>
        <w:spacing w:after="0" w:line="240" w:lineRule="auto"/>
        <w:rPr>
          <w:rFonts w:ascii="Times New Roman" w:hAnsi="Times New Roman" w:cs="Times New Roman"/>
          <w:color w:val="00B050"/>
          <w:sz w:val="24"/>
          <w:szCs w:val="24"/>
        </w:rPr>
      </w:pPr>
      <w:r w:rsidRPr="00FA7C8D">
        <w:rPr>
          <w:rFonts w:ascii="Times New Roman" w:hAnsi="Times New Roman" w:cs="Times New Roman"/>
          <w:color w:val="00B050"/>
          <w:sz w:val="24"/>
          <w:szCs w:val="24"/>
        </w:rPr>
        <w:t>Cargowise</w:t>
      </w:r>
      <w:r>
        <w:rPr>
          <w:rFonts w:ascii="Times New Roman" w:hAnsi="Times New Roman" w:cs="Times New Roman"/>
          <w:color w:val="00B050"/>
          <w:sz w:val="24"/>
          <w:szCs w:val="24"/>
        </w:rPr>
        <w:t xml:space="preserve"> Mapping has been added to this document – in Green</w:t>
      </w:r>
    </w:p>
    <w:p w:rsidR="00E23437" w:rsidRDefault="00E23437">
      <w:pPr>
        <w:widowControl w:val="0"/>
        <w:autoSpaceDE w:val="0"/>
        <w:autoSpaceDN w:val="0"/>
        <w:adjustRightInd w:val="0"/>
        <w:spacing w:after="0" w:line="240" w:lineRule="auto"/>
        <w:rPr>
          <w:rFonts w:ascii="Times New Roman" w:hAnsi="Times New Roman" w:cs="Times New Roman"/>
          <w:b/>
          <w:bCs/>
          <w:sz w:val="24"/>
          <w:szCs w:val="24"/>
        </w:rPr>
      </w:pPr>
    </w:p>
    <w:p w:rsidR="00E23437" w:rsidRDefault="00E23437">
      <w:pPr>
        <w:widowControl w:val="0"/>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4"/>
          <w:szCs w:val="24"/>
        </w:rPr>
        <w:t>Introduction:</w:t>
      </w:r>
    </w:p>
    <w:p w:rsidR="00E23437" w:rsidRDefault="00E23437">
      <w:pPr>
        <w:widowControl w:val="0"/>
        <w:autoSpaceDE w:val="0"/>
        <w:autoSpaceDN w:val="0"/>
        <w:adjustRightInd w:val="0"/>
        <w:spacing w:after="0" w:line="240" w:lineRule="auto"/>
        <w:rPr>
          <w:rFonts w:ascii="Times New Roman" w:hAnsi="Times New Roman" w:cs="Times New Roman"/>
          <w:sz w:val="20"/>
          <w:szCs w:val="20"/>
        </w:rPr>
      </w:pPr>
    </w:p>
    <w:p w:rsidR="00E23437" w:rsidRDefault="00E23437">
      <w:pPr>
        <w:widowControl w:val="0"/>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This Customs Declaration Message (CUSDEC) permits the transfer of data from a declarant to a customs administration for the purpose of meeting legislative and/or operational requirements in respect of the declaration of goods for import, export or transit.  The message may also be used, for example :</w:t>
      </w:r>
    </w:p>
    <w:p w:rsidR="00E23437" w:rsidRDefault="00E23437">
      <w:pPr>
        <w:widowControl w:val="0"/>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to transmit data from an exporter in one country to an importer in another country;  - to transmit consignment data from one customs administration to another;  - to transmit data from a customs authority to other governments agencies and/or interested administrations.  - to transmit data from a declarant to the appropriate data collection agency on the movement of goods between statistical territories.</w:t>
      </w:r>
    </w:p>
    <w:p w:rsidR="00E23437" w:rsidRDefault="00E23437">
      <w:pPr>
        <w:widowControl w:val="0"/>
        <w:autoSpaceDE w:val="0"/>
        <w:autoSpaceDN w:val="0"/>
        <w:adjustRightInd w:val="0"/>
        <w:spacing w:after="0" w:line="240" w:lineRule="auto"/>
        <w:rPr>
          <w:rFonts w:ascii="Times New Roman" w:hAnsi="Times New Roman" w:cs="Times New Roman"/>
          <w:sz w:val="20"/>
          <w:szCs w:val="20"/>
        </w:rPr>
      </w:pPr>
    </w:p>
    <w:p w:rsidR="00E23437" w:rsidRDefault="00E23437">
      <w:pPr>
        <w:widowControl w:val="0"/>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Heading Section:</w:t>
      </w:r>
    </w:p>
    <w:p w:rsidR="00E23437" w:rsidRDefault="00E23437">
      <w:pPr>
        <w:widowControl w:val="0"/>
        <w:autoSpaceDE w:val="0"/>
        <w:autoSpaceDN w:val="0"/>
        <w:adjustRightInd w:val="0"/>
        <w:spacing w:after="0" w:line="240" w:lineRule="auto"/>
        <w:rPr>
          <w:rFonts w:ascii="Times New Roman" w:hAnsi="Times New Roman" w:cs="Times New Roman"/>
          <w:b/>
          <w:bCs/>
          <w:sz w:val="16"/>
          <w:szCs w:val="16"/>
        </w:rPr>
      </w:pPr>
    </w:p>
    <w:p w:rsidR="00E23437" w:rsidRDefault="00E23437">
      <w:pPr>
        <w:widowControl w:val="0"/>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rPr>
          <w:rFonts w:ascii="Times New Roman" w:hAnsi="Times New Roman" w:cs="Times New Roman"/>
          <w:b/>
          <w:bCs/>
          <w:sz w:val="16"/>
          <w:szCs w:val="16"/>
        </w:rPr>
      </w:pPr>
      <w:r>
        <w:rPr>
          <w:rFonts w:ascii="Times New Roman" w:hAnsi="Times New Roman" w:cs="Times New Roman"/>
          <w:b/>
          <w:bCs/>
          <w:sz w:val="16"/>
          <w:szCs w:val="16"/>
        </w:rPr>
        <w:tab/>
        <w:t>Pos.</w:t>
      </w:r>
      <w:r>
        <w:rPr>
          <w:rFonts w:ascii="Times New Roman" w:hAnsi="Times New Roman" w:cs="Times New Roman"/>
          <w:b/>
          <w:bCs/>
          <w:sz w:val="16"/>
          <w:szCs w:val="16"/>
        </w:rPr>
        <w:tab/>
        <w:t>Seg.</w:t>
      </w:r>
      <w:r>
        <w:rPr>
          <w:rFonts w:ascii="Times New Roman" w:hAnsi="Times New Roman" w:cs="Times New Roman"/>
          <w:b/>
          <w:bCs/>
          <w:sz w:val="16"/>
          <w:szCs w:val="16"/>
        </w:rPr>
        <w:tab/>
      </w:r>
      <w:r>
        <w:rPr>
          <w:rFonts w:ascii="Times New Roman" w:hAnsi="Times New Roman" w:cs="Times New Roman"/>
          <w:b/>
          <w:bCs/>
          <w:sz w:val="16"/>
          <w:szCs w:val="16"/>
        </w:rPr>
        <w:tab/>
        <w:t>Req.</w:t>
      </w:r>
      <w:r>
        <w:rPr>
          <w:rFonts w:ascii="Times New Roman" w:hAnsi="Times New Roman" w:cs="Times New Roman"/>
          <w:b/>
          <w:bCs/>
          <w:sz w:val="16"/>
          <w:szCs w:val="16"/>
        </w:rPr>
        <w:tab/>
      </w:r>
      <w:r>
        <w:rPr>
          <w:rFonts w:ascii="Times New Roman" w:hAnsi="Times New Roman" w:cs="Times New Roman"/>
          <w:b/>
          <w:bCs/>
          <w:sz w:val="16"/>
          <w:szCs w:val="16"/>
        </w:rPr>
        <w:tab/>
        <w:t>Group</w:t>
      </w:r>
      <w:r>
        <w:rPr>
          <w:rFonts w:ascii="Times New Roman" w:hAnsi="Times New Roman" w:cs="Times New Roman"/>
          <w:b/>
          <w:bCs/>
          <w:sz w:val="16"/>
          <w:szCs w:val="16"/>
        </w:rPr>
        <w:tab/>
        <w:t>Notes and</w:t>
      </w:r>
    </w:p>
    <w:p w:rsidR="00E23437" w:rsidRDefault="00E23437">
      <w:pPr>
        <w:widowControl w:val="0"/>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b/>
          <w:bCs/>
          <w:sz w:val="16"/>
          <w:szCs w:val="16"/>
          <w:u w:val="words"/>
        </w:rPr>
        <w:tab/>
        <w:t>No.</w:t>
      </w:r>
      <w:r>
        <w:rPr>
          <w:rFonts w:ascii="Times New Roman" w:hAnsi="Times New Roman" w:cs="Times New Roman"/>
          <w:b/>
          <w:bCs/>
          <w:sz w:val="16"/>
          <w:szCs w:val="16"/>
          <w:u w:val="words"/>
        </w:rPr>
        <w:tab/>
        <w:t>ID</w:t>
      </w:r>
      <w:r>
        <w:rPr>
          <w:rFonts w:ascii="Times New Roman" w:hAnsi="Times New Roman" w:cs="Times New Roman"/>
          <w:b/>
          <w:bCs/>
          <w:sz w:val="16"/>
          <w:szCs w:val="16"/>
          <w:u w:val="words"/>
        </w:rPr>
        <w:tab/>
        <w:t>Name</w:t>
      </w:r>
      <w:r>
        <w:rPr>
          <w:rFonts w:ascii="Times New Roman" w:hAnsi="Times New Roman" w:cs="Times New Roman"/>
          <w:b/>
          <w:bCs/>
          <w:sz w:val="16"/>
          <w:szCs w:val="16"/>
          <w:u w:val="words"/>
        </w:rPr>
        <w:tab/>
        <w:t>Des.</w:t>
      </w:r>
      <w:r>
        <w:rPr>
          <w:rFonts w:ascii="Times New Roman" w:hAnsi="Times New Roman" w:cs="Times New Roman"/>
          <w:b/>
          <w:bCs/>
          <w:sz w:val="16"/>
          <w:szCs w:val="16"/>
          <w:u w:val="words"/>
        </w:rPr>
        <w:tab/>
        <w:t>Max.Use</w:t>
      </w:r>
      <w:r>
        <w:rPr>
          <w:rFonts w:ascii="Times New Roman" w:hAnsi="Times New Roman" w:cs="Times New Roman"/>
          <w:b/>
          <w:bCs/>
          <w:sz w:val="16"/>
          <w:szCs w:val="16"/>
          <w:u w:val="words"/>
        </w:rPr>
        <w:tab/>
        <w:t>Repeat</w:t>
      </w:r>
      <w:r>
        <w:rPr>
          <w:rFonts w:ascii="Times New Roman" w:hAnsi="Times New Roman" w:cs="Times New Roman"/>
          <w:b/>
          <w:bCs/>
          <w:sz w:val="16"/>
          <w:szCs w:val="16"/>
          <w:u w:val="words"/>
        </w:rPr>
        <w:tab/>
        <w:t>Comments</w:t>
      </w:r>
      <w:r>
        <w:rPr>
          <w:rFonts w:ascii="Times New Roman" w:hAnsi="Times New Roman" w:cs="Times New Roman"/>
          <w:b/>
          <w:bCs/>
          <w:sz w:val="16"/>
          <w:szCs w:val="16"/>
          <w:u w:val="words"/>
        </w:rPr>
        <w:tab/>
      </w:r>
    </w:p>
    <w:tbl>
      <w:tblPr>
        <w:tblW w:w="0" w:type="auto"/>
        <w:tblLayout w:type="fixed"/>
        <w:tblCellMar>
          <w:left w:w="0" w:type="dxa"/>
          <w:right w:w="0" w:type="dxa"/>
        </w:tblCellMar>
        <w:tblLook w:val="0000"/>
      </w:tblPr>
      <w:tblGrid>
        <w:gridCol w:w="864"/>
        <w:gridCol w:w="576"/>
        <w:gridCol w:w="720"/>
        <w:gridCol w:w="3240"/>
        <w:gridCol w:w="576"/>
        <w:gridCol w:w="1007"/>
        <w:gridCol w:w="1007"/>
        <w:gridCol w:w="864"/>
        <w:gridCol w:w="108"/>
        <w:gridCol w:w="108"/>
        <w:gridCol w:w="108"/>
        <w:gridCol w:w="108"/>
        <w:gridCol w:w="108"/>
        <w:gridCol w:w="108"/>
      </w:tblGrid>
      <w:tr w:rsidR="00E23437" w:rsidRPr="002C751F">
        <w:tc>
          <w:tcPr>
            <w:tcW w:w="864" w:type="dxa"/>
            <w:tcBorders>
              <w:top w:val="nil"/>
              <w:left w:val="nil"/>
              <w:bottom w:val="nil"/>
              <w:right w:val="nil"/>
            </w:tcBorders>
          </w:tcPr>
          <w:p w:rsidR="00E23437" w:rsidRPr="002C751F" w:rsidRDefault="00E23437">
            <w:pPr>
              <w:widowControl w:val="0"/>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widowControl w:val="0"/>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0010</w:t>
            </w:r>
          </w:p>
        </w:tc>
        <w:tc>
          <w:tcPr>
            <w:tcW w:w="720" w:type="dxa"/>
            <w:tcBorders>
              <w:top w:val="nil"/>
              <w:left w:val="nil"/>
              <w:bottom w:val="nil"/>
              <w:right w:val="nil"/>
            </w:tcBorders>
          </w:tcPr>
          <w:p w:rsidR="00E23437" w:rsidRPr="002C751F" w:rsidRDefault="00E23437">
            <w:pPr>
              <w:widowControl w:val="0"/>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ind w:right="144"/>
              <w:rPr>
                <w:rFonts w:ascii="Times New Roman" w:hAnsi="Times New Roman" w:cs="Times New Roman"/>
                <w:sz w:val="24"/>
                <w:szCs w:val="24"/>
              </w:rPr>
            </w:pPr>
            <w:smartTag w:uri="urn:schemas-microsoft-com:office:smarttags" w:element="stockticker">
              <w:r w:rsidRPr="002C751F">
                <w:rPr>
                  <w:rFonts w:ascii="Times New Roman" w:hAnsi="Times New Roman" w:cs="Times New Roman"/>
                  <w:sz w:val="16"/>
                  <w:szCs w:val="16"/>
                </w:rPr>
                <w:t>UNH</w:t>
              </w:r>
            </w:smartTag>
          </w:p>
        </w:tc>
        <w:tc>
          <w:tcPr>
            <w:tcW w:w="3240" w:type="dxa"/>
            <w:tcBorders>
              <w:top w:val="nil"/>
              <w:left w:val="nil"/>
              <w:bottom w:val="nil"/>
              <w:right w:val="nil"/>
            </w:tcBorders>
          </w:tcPr>
          <w:p w:rsidR="00E23437" w:rsidRPr="002C751F" w:rsidRDefault="00E23437">
            <w:pPr>
              <w:widowControl w:val="0"/>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Message Header</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0020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BGM</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Beginning of Message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0030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CST</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Customs Status of Goods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0040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LOC</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Place/Location Identification (Ship From Country/Location)</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99</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0050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 (Shipment Date)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15</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0050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 (Estimated Date/Time of Arrival)</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15</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0050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 (Departure Date)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15</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0060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smartTag w:uri="urn:schemas-microsoft-com:office:smarttags" w:element="stockticker">
              <w:r w:rsidRPr="002C751F">
                <w:rPr>
                  <w:rFonts w:ascii="Times New Roman" w:hAnsi="Times New Roman" w:cs="Times New Roman"/>
                  <w:sz w:val="16"/>
                  <w:szCs w:val="16"/>
                </w:rPr>
                <w:t>GIS</w:t>
              </w:r>
            </w:smartTag>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General Indicator</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25</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0070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smartTag w:uri="urn:schemas-microsoft-com:office:smarttags" w:element="stockticker">
              <w:r w:rsidRPr="002C751F">
                <w:rPr>
                  <w:rFonts w:ascii="Times New Roman" w:hAnsi="Times New Roman" w:cs="Times New Roman"/>
                  <w:sz w:val="16"/>
                  <w:szCs w:val="16"/>
                </w:rPr>
                <w:t>FII</w:t>
              </w:r>
            </w:smartTag>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Financial Institution Information</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0080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smartTag w:uri="urn:schemas-microsoft-com:office:smarttags" w:element="stockticker">
              <w:r w:rsidRPr="002C751F">
                <w:rPr>
                  <w:rFonts w:ascii="Times New Roman" w:hAnsi="Times New Roman" w:cs="Times New Roman"/>
                  <w:sz w:val="16"/>
                  <w:szCs w:val="16"/>
                </w:rPr>
                <w:t>MEA</w:t>
              </w:r>
            </w:smartTag>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Measurements (Shipment Gross Weight)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5</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0090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EQD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Equipment Details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999</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SEL</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Seal Number</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999</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FTX</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Free Text (Type of Importation)</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99</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1: RFF-DTM-SG2</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99</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RFF</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Reference (Master Waybill Number)</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2: PAC-SG3</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PAC</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Package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3: PCI-FTX</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999</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PCI</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Package Identification</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FTX</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Free Text</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1: RFF-DTM-SG2</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99</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RFF</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Reference (House Waybill Number)</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2: PAC-SG3</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PAC</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Package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3: PCI-FTX</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999</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PCI</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Package Identification</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FTX</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Free Text</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1: RFF-DTM-SG2</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99</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RFF</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Reference (Number of Invoices)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2: PAC-SG3</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PAC</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Package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3: PCI-FTX</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999</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PCI</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Package Identification</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0190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FTX</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Free Text</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0200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4: TDT-</w:t>
            </w:r>
            <w:smartTag w:uri="urn:schemas-microsoft-com:office:smarttags" w:element="stockticker">
              <w:r w:rsidRPr="002C751F">
                <w:rPr>
                  <w:rFonts w:ascii="Times New Roman" w:hAnsi="Times New Roman" w:cs="Times New Roman"/>
                  <w:sz w:val="16"/>
                  <w:szCs w:val="16"/>
                </w:rPr>
                <w:t>TPL</w:t>
              </w:r>
            </w:smartTag>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5</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0210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TDT</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Details of Transport (Method of Transport)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0220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smartTag w:uri="urn:schemas-microsoft-com:office:smarttags" w:element="stockticker">
              <w:r w:rsidRPr="002C751F">
                <w:rPr>
                  <w:rFonts w:ascii="Times New Roman" w:hAnsi="Times New Roman" w:cs="Times New Roman"/>
                  <w:sz w:val="16"/>
                  <w:szCs w:val="16"/>
                </w:rPr>
                <w:t>TPL</w:t>
              </w:r>
            </w:smartTag>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Transport Placement</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0230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 xml:space="preserve">Segment Group 5: </w:t>
            </w:r>
            <w:smartTag w:uri="urn:schemas-microsoft-com:office:smarttags" w:element="stockticker">
              <w:r w:rsidRPr="002C751F">
                <w:rPr>
                  <w:rFonts w:ascii="Times New Roman" w:hAnsi="Times New Roman" w:cs="Times New Roman"/>
                  <w:sz w:val="16"/>
                  <w:szCs w:val="16"/>
                </w:rPr>
                <w:t>DOC</w:t>
              </w:r>
            </w:smartTag>
            <w:r w:rsidRPr="002C751F">
              <w:rPr>
                <w:rFonts w:ascii="Times New Roman" w:hAnsi="Times New Roman" w:cs="Times New Roman"/>
                <w:sz w:val="16"/>
                <w:szCs w:val="16"/>
              </w:rPr>
              <w:t>-DTM-LOC</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0240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smartTag w:uri="urn:schemas-microsoft-com:office:smarttags" w:element="stockticker">
              <w:r w:rsidRPr="002C751F">
                <w:rPr>
                  <w:rFonts w:ascii="Times New Roman" w:hAnsi="Times New Roman" w:cs="Times New Roman"/>
                  <w:sz w:val="16"/>
                  <w:szCs w:val="16"/>
                </w:rPr>
                <w:t>DOC</w:t>
              </w:r>
            </w:smartTag>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 xml:space="preserve">Document/Message Details </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0250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0260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LOC</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Place/Location Identification</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0270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6: NAD-RFF-</w:t>
            </w:r>
            <w:smartTag w:uri="urn:schemas-microsoft-com:office:smarttags" w:element="stockticker">
              <w:r w:rsidRPr="002C751F">
                <w:rPr>
                  <w:rFonts w:ascii="Times New Roman" w:hAnsi="Times New Roman" w:cs="Times New Roman"/>
                  <w:sz w:val="16"/>
                  <w:szCs w:val="16"/>
                </w:rPr>
                <w:t>CTA</w:t>
              </w:r>
            </w:smartTag>
            <w:r w:rsidRPr="002C751F">
              <w:rPr>
                <w:rFonts w:ascii="Times New Roman" w:hAnsi="Times New Roman" w:cs="Times New Roman"/>
                <w:sz w:val="16"/>
                <w:szCs w:val="16"/>
              </w:rPr>
              <w:t>-COM</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0280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NAD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 xml:space="preserve">Name and Address </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0290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RFF</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Reference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0300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smartTag w:uri="urn:schemas-microsoft-com:office:smarttags" w:element="stockticker">
              <w:r w:rsidRPr="002C751F">
                <w:rPr>
                  <w:rFonts w:ascii="Times New Roman" w:hAnsi="Times New Roman" w:cs="Times New Roman"/>
                  <w:sz w:val="16"/>
                  <w:szCs w:val="16"/>
                </w:rPr>
                <w:t>CTA</w:t>
              </w:r>
            </w:smartTag>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Contact Information</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0310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COM</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Communication Contact</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5</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0320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 xml:space="preserve">Segment Group 7: </w:t>
            </w:r>
            <w:smartTag w:uri="urn:schemas-microsoft-com:office:smarttags" w:element="stockticker">
              <w:r w:rsidRPr="002C751F">
                <w:rPr>
                  <w:rFonts w:ascii="Times New Roman" w:hAnsi="Times New Roman" w:cs="Times New Roman"/>
                  <w:sz w:val="16"/>
                  <w:szCs w:val="16"/>
                </w:rPr>
                <w:t>TOD</w:t>
              </w:r>
            </w:smartTag>
            <w:r w:rsidRPr="002C751F">
              <w:rPr>
                <w:rFonts w:ascii="Times New Roman" w:hAnsi="Times New Roman" w:cs="Times New Roman"/>
                <w:sz w:val="16"/>
                <w:szCs w:val="16"/>
              </w:rPr>
              <w:t>-LOC-FTX</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0330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smartTag w:uri="urn:schemas-microsoft-com:office:smarttags" w:element="stockticker">
              <w:r w:rsidRPr="002C751F">
                <w:rPr>
                  <w:rFonts w:ascii="Times New Roman" w:hAnsi="Times New Roman" w:cs="Times New Roman"/>
                  <w:sz w:val="16"/>
                  <w:szCs w:val="16"/>
                </w:rPr>
                <w:t>TOD</w:t>
              </w:r>
            </w:smartTag>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Terms of Delivery or Transport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0340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LOC</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Place/Location Identification</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0350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FTX</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Free Text</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0360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8: MOA-SG9</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25</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0370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 (</w:t>
            </w:r>
            <w:smartTag w:uri="urn:schemas-microsoft-com:office:smarttags" w:element="stockticker">
              <w:r w:rsidRPr="002C751F">
                <w:rPr>
                  <w:rFonts w:ascii="Times New Roman" w:hAnsi="Times New Roman" w:cs="Times New Roman"/>
                  <w:sz w:val="16"/>
                  <w:szCs w:val="16"/>
                </w:rPr>
                <w:t>FOB</w:t>
              </w:r>
            </w:smartTag>
            <w:r w:rsidRPr="002C751F">
              <w:rPr>
                <w:rFonts w:ascii="Times New Roman" w:hAnsi="Times New Roman" w:cs="Times New Roman"/>
                <w:sz w:val="16"/>
                <w:szCs w:val="16"/>
              </w:rPr>
              <w:t xml:space="preserve"> Invoice Amount)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0380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9: CUX-DTM</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0390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CUX</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Currencies (Shipment Currency Code)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0400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autoSpaceDE w:val="0"/>
        <w:autoSpaceDN w:val="0"/>
        <w:adjustRightInd w:val="0"/>
        <w:spacing w:after="0" w:line="240" w:lineRule="auto"/>
        <w:rPr>
          <w:rFonts w:ascii="Times New Roman" w:hAnsi="Times New Roman" w:cs="Times New Roman"/>
          <w:sz w:val="16"/>
          <w:szCs w:val="16"/>
        </w:rPr>
      </w:pPr>
    </w:p>
    <w:p w:rsidR="00E23437" w:rsidRDefault="00E23437">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Section Control:</w:t>
      </w:r>
    </w:p>
    <w:p w:rsidR="00E23437" w:rsidRDefault="00E23437">
      <w:pPr>
        <w:autoSpaceDE w:val="0"/>
        <w:autoSpaceDN w:val="0"/>
        <w:adjustRightInd w:val="0"/>
        <w:spacing w:after="0" w:line="240" w:lineRule="auto"/>
        <w:rPr>
          <w:rFonts w:ascii="Times New Roman" w:hAnsi="Times New Roman" w:cs="Times New Roman"/>
          <w:b/>
          <w:bCs/>
          <w:sz w:val="16"/>
          <w:szCs w:val="16"/>
        </w:rPr>
      </w:pPr>
    </w:p>
    <w:p w:rsidR="00E23437"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rPr>
          <w:rFonts w:ascii="Times New Roman" w:hAnsi="Times New Roman" w:cs="Times New Roman"/>
          <w:b/>
          <w:bCs/>
          <w:sz w:val="16"/>
          <w:szCs w:val="16"/>
        </w:rPr>
      </w:pPr>
      <w:r>
        <w:rPr>
          <w:rFonts w:ascii="Times New Roman" w:hAnsi="Times New Roman" w:cs="Times New Roman"/>
          <w:b/>
          <w:bCs/>
          <w:sz w:val="16"/>
          <w:szCs w:val="16"/>
        </w:rPr>
        <w:tab/>
        <w:t>Pos.</w:t>
      </w:r>
      <w:r>
        <w:rPr>
          <w:rFonts w:ascii="Times New Roman" w:hAnsi="Times New Roman" w:cs="Times New Roman"/>
          <w:b/>
          <w:bCs/>
          <w:sz w:val="16"/>
          <w:szCs w:val="16"/>
        </w:rPr>
        <w:tab/>
        <w:t>Seg.</w:t>
      </w:r>
      <w:r>
        <w:rPr>
          <w:rFonts w:ascii="Times New Roman" w:hAnsi="Times New Roman" w:cs="Times New Roman"/>
          <w:b/>
          <w:bCs/>
          <w:sz w:val="16"/>
          <w:szCs w:val="16"/>
        </w:rPr>
        <w:tab/>
      </w:r>
      <w:r>
        <w:rPr>
          <w:rFonts w:ascii="Times New Roman" w:hAnsi="Times New Roman" w:cs="Times New Roman"/>
          <w:b/>
          <w:bCs/>
          <w:sz w:val="16"/>
          <w:szCs w:val="16"/>
        </w:rPr>
        <w:tab/>
        <w:t>Req.</w:t>
      </w:r>
      <w:r>
        <w:rPr>
          <w:rFonts w:ascii="Times New Roman" w:hAnsi="Times New Roman" w:cs="Times New Roman"/>
          <w:b/>
          <w:bCs/>
          <w:sz w:val="16"/>
          <w:szCs w:val="16"/>
        </w:rPr>
        <w:tab/>
      </w:r>
      <w:r>
        <w:rPr>
          <w:rFonts w:ascii="Times New Roman" w:hAnsi="Times New Roman" w:cs="Times New Roman"/>
          <w:b/>
          <w:bCs/>
          <w:sz w:val="16"/>
          <w:szCs w:val="16"/>
        </w:rPr>
        <w:tab/>
        <w:t>Group</w:t>
      </w:r>
      <w:r>
        <w:rPr>
          <w:rFonts w:ascii="Times New Roman" w:hAnsi="Times New Roman" w:cs="Times New Roman"/>
          <w:b/>
          <w:bCs/>
          <w:sz w:val="16"/>
          <w:szCs w:val="16"/>
        </w:rPr>
        <w:tab/>
        <w:t>Notes and</w:t>
      </w:r>
    </w:p>
    <w:p w:rsidR="00E23437"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b/>
          <w:bCs/>
          <w:sz w:val="16"/>
          <w:szCs w:val="16"/>
          <w:u w:val="words"/>
        </w:rPr>
        <w:tab/>
        <w:t>No.</w:t>
      </w:r>
      <w:r>
        <w:rPr>
          <w:rFonts w:ascii="Times New Roman" w:hAnsi="Times New Roman" w:cs="Times New Roman"/>
          <w:b/>
          <w:bCs/>
          <w:sz w:val="16"/>
          <w:szCs w:val="16"/>
          <w:u w:val="words"/>
        </w:rPr>
        <w:tab/>
        <w:t>ID</w:t>
      </w:r>
      <w:r>
        <w:rPr>
          <w:rFonts w:ascii="Times New Roman" w:hAnsi="Times New Roman" w:cs="Times New Roman"/>
          <w:b/>
          <w:bCs/>
          <w:sz w:val="16"/>
          <w:szCs w:val="16"/>
          <w:u w:val="words"/>
        </w:rPr>
        <w:tab/>
        <w:t>Name</w:t>
      </w:r>
      <w:r>
        <w:rPr>
          <w:rFonts w:ascii="Times New Roman" w:hAnsi="Times New Roman" w:cs="Times New Roman"/>
          <w:b/>
          <w:bCs/>
          <w:sz w:val="16"/>
          <w:szCs w:val="16"/>
          <w:u w:val="words"/>
        </w:rPr>
        <w:tab/>
        <w:t>Des.</w:t>
      </w:r>
      <w:r>
        <w:rPr>
          <w:rFonts w:ascii="Times New Roman" w:hAnsi="Times New Roman" w:cs="Times New Roman"/>
          <w:b/>
          <w:bCs/>
          <w:sz w:val="16"/>
          <w:szCs w:val="16"/>
          <w:u w:val="words"/>
        </w:rPr>
        <w:tab/>
        <w:t>Max.Use</w:t>
      </w:r>
      <w:r>
        <w:rPr>
          <w:rFonts w:ascii="Times New Roman" w:hAnsi="Times New Roman" w:cs="Times New Roman"/>
          <w:b/>
          <w:bCs/>
          <w:sz w:val="16"/>
          <w:szCs w:val="16"/>
          <w:u w:val="words"/>
        </w:rPr>
        <w:tab/>
        <w:t>Repeat</w:t>
      </w:r>
      <w:r>
        <w:rPr>
          <w:rFonts w:ascii="Times New Roman" w:hAnsi="Times New Roman" w:cs="Times New Roman"/>
          <w:b/>
          <w:bCs/>
          <w:sz w:val="16"/>
          <w:szCs w:val="16"/>
          <w:u w:val="words"/>
        </w:rPr>
        <w:tab/>
        <w:t>Comments</w:t>
      </w:r>
      <w:r>
        <w:rPr>
          <w:rFonts w:ascii="Times New Roman" w:hAnsi="Times New Roman" w:cs="Times New Roman"/>
          <w:b/>
          <w:bCs/>
          <w:sz w:val="16"/>
          <w:szCs w:val="16"/>
          <w:u w:val="words"/>
        </w:rPr>
        <w:tab/>
      </w:r>
    </w:p>
    <w:tbl>
      <w:tblPr>
        <w:tblW w:w="0" w:type="auto"/>
        <w:tblLayout w:type="fixed"/>
        <w:tblCellMar>
          <w:left w:w="0" w:type="dxa"/>
          <w:right w:w="0" w:type="dxa"/>
        </w:tblCellMar>
        <w:tblLook w:val="0000"/>
      </w:tblPr>
      <w:tblGrid>
        <w:gridCol w:w="864"/>
        <w:gridCol w:w="576"/>
        <w:gridCol w:w="720"/>
        <w:gridCol w:w="3240"/>
        <w:gridCol w:w="576"/>
        <w:gridCol w:w="1007"/>
        <w:gridCol w:w="1007"/>
        <w:gridCol w:w="864"/>
        <w:gridCol w:w="108"/>
        <w:gridCol w:w="108"/>
        <w:gridCol w:w="108"/>
        <w:gridCol w:w="108"/>
        <w:gridCol w:w="108"/>
        <w:gridCol w:w="108"/>
      </w:tblGrid>
      <w:tr w:rsidR="00E23437" w:rsidRPr="002C751F">
        <w:tc>
          <w:tcPr>
            <w:tcW w:w="864" w:type="dxa"/>
            <w:tcBorders>
              <w:top w:val="nil"/>
              <w:left w:val="nil"/>
              <w:bottom w:val="nil"/>
              <w:right w:val="nil"/>
            </w:tcBorders>
          </w:tcPr>
          <w:p w:rsidR="00E23437" w:rsidRPr="002C751F"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0410</w:t>
            </w:r>
          </w:p>
        </w:tc>
        <w:tc>
          <w:tcPr>
            <w:tcW w:w="720" w:type="dxa"/>
            <w:tcBorders>
              <w:top w:val="nil"/>
              <w:left w:val="nil"/>
              <w:bottom w:val="nil"/>
              <w:right w:val="nil"/>
            </w:tcBorders>
          </w:tcPr>
          <w:p w:rsidR="00E23437" w:rsidRPr="002C751F"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ind w:right="144"/>
              <w:rPr>
                <w:rFonts w:ascii="Times New Roman" w:hAnsi="Times New Roman" w:cs="Times New Roman"/>
                <w:sz w:val="24"/>
                <w:szCs w:val="24"/>
              </w:rPr>
            </w:pPr>
            <w:smartTag w:uri="urn:schemas-microsoft-com:office:smarttags" w:element="stockticker">
              <w:r w:rsidRPr="002C751F">
                <w:rPr>
                  <w:rFonts w:ascii="Times New Roman" w:hAnsi="Times New Roman" w:cs="Times New Roman"/>
                  <w:sz w:val="16"/>
                  <w:szCs w:val="16"/>
                </w:rPr>
                <w:t>UNS</w:t>
              </w:r>
            </w:smartTag>
          </w:p>
        </w:tc>
        <w:tc>
          <w:tcPr>
            <w:tcW w:w="3240" w:type="dxa"/>
            <w:tcBorders>
              <w:top w:val="nil"/>
              <w:left w:val="nil"/>
              <w:bottom w:val="nil"/>
              <w:right w:val="nil"/>
            </w:tcBorders>
          </w:tcPr>
          <w:p w:rsidR="00E23437" w:rsidRPr="002C751F"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Section Control</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bl>
    <w:p w:rsidR="00E23437" w:rsidRDefault="00E23437">
      <w:pPr>
        <w:autoSpaceDE w:val="0"/>
        <w:autoSpaceDN w:val="0"/>
        <w:adjustRightInd w:val="0"/>
        <w:spacing w:after="0" w:line="240" w:lineRule="auto"/>
        <w:rPr>
          <w:rFonts w:ascii="Times New Roman" w:hAnsi="Times New Roman" w:cs="Times New Roman"/>
          <w:sz w:val="16"/>
          <w:szCs w:val="16"/>
        </w:rPr>
      </w:pPr>
    </w:p>
    <w:p w:rsidR="00E23437" w:rsidRDefault="00E23437">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Detail Section:</w:t>
      </w:r>
    </w:p>
    <w:p w:rsidR="00E23437" w:rsidRDefault="00E23437">
      <w:pPr>
        <w:autoSpaceDE w:val="0"/>
        <w:autoSpaceDN w:val="0"/>
        <w:adjustRightInd w:val="0"/>
        <w:spacing w:after="0" w:line="240" w:lineRule="auto"/>
        <w:rPr>
          <w:rFonts w:ascii="Times New Roman" w:hAnsi="Times New Roman" w:cs="Times New Roman"/>
          <w:b/>
          <w:bCs/>
          <w:sz w:val="16"/>
          <w:szCs w:val="16"/>
        </w:rPr>
      </w:pPr>
    </w:p>
    <w:p w:rsidR="00E23437"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rPr>
          <w:rFonts w:ascii="Times New Roman" w:hAnsi="Times New Roman" w:cs="Times New Roman"/>
          <w:b/>
          <w:bCs/>
          <w:sz w:val="16"/>
          <w:szCs w:val="16"/>
        </w:rPr>
      </w:pPr>
      <w:r>
        <w:rPr>
          <w:rFonts w:ascii="Times New Roman" w:hAnsi="Times New Roman" w:cs="Times New Roman"/>
          <w:b/>
          <w:bCs/>
          <w:sz w:val="16"/>
          <w:szCs w:val="16"/>
        </w:rPr>
        <w:tab/>
        <w:t>Pos.</w:t>
      </w:r>
      <w:r>
        <w:rPr>
          <w:rFonts w:ascii="Times New Roman" w:hAnsi="Times New Roman" w:cs="Times New Roman"/>
          <w:b/>
          <w:bCs/>
          <w:sz w:val="16"/>
          <w:szCs w:val="16"/>
        </w:rPr>
        <w:tab/>
        <w:t>Seg.</w:t>
      </w:r>
      <w:r>
        <w:rPr>
          <w:rFonts w:ascii="Times New Roman" w:hAnsi="Times New Roman" w:cs="Times New Roman"/>
          <w:b/>
          <w:bCs/>
          <w:sz w:val="16"/>
          <w:szCs w:val="16"/>
        </w:rPr>
        <w:tab/>
      </w:r>
      <w:r>
        <w:rPr>
          <w:rFonts w:ascii="Times New Roman" w:hAnsi="Times New Roman" w:cs="Times New Roman"/>
          <w:b/>
          <w:bCs/>
          <w:sz w:val="16"/>
          <w:szCs w:val="16"/>
        </w:rPr>
        <w:tab/>
        <w:t>Req.</w:t>
      </w:r>
      <w:r>
        <w:rPr>
          <w:rFonts w:ascii="Times New Roman" w:hAnsi="Times New Roman" w:cs="Times New Roman"/>
          <w:b/>
          <w:bCs/>
          <w:sz w:val="16"/>
          <w:szCs w:val="16"/>
        </w:rPr>
        <w:tab/>
      </w:r>
      <w:r>
        <w:rPr>
          <w:rFonts w:ascii="Times New Roman" w:hAnsi="Times New Roman" w:cs="Times New Roman"/>
          <w:b/>
          <w:bCs/>
          <w:sz w:val="16"/>
          <w:szCs w:val="16"/>
        </w:rPr>
        <w:tab/>
        <w:t>Group</w:t>
      </w:r>
      <w:r>
        <w:rPr>
          <w:rFonts w:ascii="Times New Roman" w:hAnsi="Times New Roman" w:cs="Times New Roman"/>
          <w:b/>
          <w:bCs/>
          <w:sz w:val="16"/>
          <w:szCs w:val="16"/>
        </w:rPr>
        <w:tab/>
        <w:t>Notes and</w:t>
      </w:r>
    </w:p>
    <w:p w:rsidR="00E23437"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b/>
          <w:bCs/>
          <w:sz w:val="16"/>
          <w:szCs w:val="16"/>
          <w:u w:val="words"/>
        </w:rPr>
        <w:tab/>
        <w:t>No.</w:t>
      </w:r>
      <w:r>
        <w:rPr>
          <w:rFonts w:ascii="Times New Roman" w:hAnsi="Times New Roman" w:cs="Times New Roman"/>
          <w:b/>
          <w:bCs/>
          <w:sz w:val="16"/>
          <w:szCs w:val="16"/>
          <w:u w:val="words"/>
        </w:rPr>
        <w:tab/>
        <w:t>ID</w:t>
      </w:r>
      <w:r>
        <w:rPr>
          <w:rFonts w:ascii="Times New Roman" w:hAnsi="Times New Roman" w:cs="Times New Roman"/>
          <w:b/>
          <w:bCs/>
          <w:sz w:val="16"/>
          <w:szCs w:val="16"/>
          <w:u w:val="words"/>
        </w:rPr>
        <w:tab/>
        <w:t>Name</w:t>
      </w:r>
      <w:r>
        <w:rPr>
          <w:rFonts w:ascii="Times New Roman" w:hAnsi="Times New Roman" w:cs="Times New Roman"/>
          <w:b/>
          <w:bCs/>
          <w:sz w:val="16"/>
          <w:szCs w:val="16"/>
          <w:u w:val="words"/>
        </w:rPr>
        <w:tab/>
        <w:t>Des.</w:t>
      </w:r>
      <w:r>
        <w:rPr>
          <w:rFonts w:ascii="Times New Roman" w:hAnsi="Times New Roman" w:cs="Times New Roman"/>
          <w:b/>
          <w:bCs/>
          <w:sz w:val="16"/>
          <w:szCs w:val="16"/>
          <w:u w:val="words"/>
        </w:rPr>
        <w:tab/>
        <w:t>Max.Use</w:t>
      </w:r>
      <w:r>
        <w:rPr>
          <w:rFonts w:ascii="Times New Roman" w:hAnsi="Times New Roman" w:cs="Times New Roman"/>
          <w:b/>
          <w:bCs/>
          <w:sz w:val="16"/>
          <w:szCs w:val="16"/>
          <w:u w:val="words"/>
        </w:rPr>
        <w:tab/>
        <w:t>Repeat</w:t>
      </w:r>
      <w:r>
        <w:rPr>
          <w:rFonts w:ascii="Times New Roman" w:hAnsi="Times New Roman" w:cs="Times New Roman"/>
          <w:b/>
          <w:bCs/>
          <w:sz w:val="16"/>
          <w:szCs w:val="16"/>
          <w:u w:val="words"/>
        </w:rPr>
        <w:tab/>
        <w:t>Comments</w:t>
      </w:r>
      <w:r>
        <w:rPr>
          <w:rFonts w:ascii="Times New Roman" w:hAnsi="Times New Roman" w:cs="Times New Roman"/>
          <w:b/>
          <w:bCs/>
          <w:sz w:val="16"/>
          <w:szCs w:val="16"/>
          <w:u w:val="words"/>
        </w:rPr>
        <w:tab/>
      </w:r>
    </w:p>
    <w:tbl>
      <w:tblPr>
        <w:tblW w:w="0" w:type="auto"/>
        <w:tblLayout w:type="fixed"/>
        <w:tblCellMar>
          <w:left w:w="0" w:type="dxa"/>
          <w:right w:w="0" w:type="dxa"/>
        </w:tblCellMar>
        <w:tblLook w:val="0000"/>
      </w:tblPr>
      <w:tblGrid>
        <w:gridCol w:w="864"/>
        <w:gridCol w:w="576"/>
        <w:gridCol w:w="720"/>
        <w:gridCol w:w="3240"/>
        <w:gridCol w:w="576"/>
        <w:gridCol w:w="1007"/>
        <w:gridCol w:w="1007"/>
        <w:gridCol w:w="864"/>
        <w:gridCol w:w="108"/>
        <w:gridCol w:w="108"/>
        <w:gridCol w:w="108"/>
        <w:gridCol w:w="108"/>
        <w:gridCol w:w="108"/>
        <w:gridCol w:w="108"/>
      </w:tblGrid>
      <w:tr w:rsidR="00E23437" w:rsidRPr="002C751F">
        <w:tc>
          <w:tcPr>
            <w:tcW w:w="864" w:type="dxa"/>
            <w:tcBorders>
              <w:top w:val="nil"/>
              <w:left w:val="nil"/>
              <w:bottom w:val="nil"/>
              <w:right w:val="nil"/>
            </w:tcBorders>
          </w:tcPr>
          <w:p w:rsidR="00E23437" w:rsidRPr="002C751F"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0420</w:t>
            </w:r>
          </w:p>
        </w:tc>
        <w:tc>
          <w:tcPr>
            <w:tcW w:w="720" w:type="dxa"/>
            <w:tcBorders>
              <w:top w:val="nil"/>
              <w:left w:val="nil"/>
              <w:bottom w:val="nil"/>
              <w:right w:val="nil"/>
            </w:tcBorders>
          </w:tcPr>
          <w:p w:rsidR="00E23437" w:rsidRPr="002C751F"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10: DMS-DTM-</w:t>
            </w:r>
            <w:smartTag w:uri="urn:schemas-microsoft-com:office:smarttags" w:element="stockticker">
              <w:r w:rsidRPr="002C751F">
                <w:rPr>
                  <w:rFonts w:ascii="Times New Roman" w:hAnsi="Times New Roman" w:cs="Times New Roman"/>
                  <w:sz w:val="16"/>
                  <w:szCs w:val="16"/>
                </w:rPr>
                <w:t>MEA</w:t>
              </w:r>
            </w:smartTag>
            <w:r w:rsidRPr="002C751F">
              <w:rPr>
                <w:rFonts w:ascii="Times New Roman" w:hAnsi="Times New Roman" w:cs="Times New Roman"/>
                <w:sz w:val="16"/>
                <w:szCs w:val="16"/>
              </w:rPr>
              <w:t>-SG11-SG13-SG14-SG16-SG18-SG19-SG21</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999</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0430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DMS</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Document/Message Summary (Invoice Number/Type)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0440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 (Invoice Date)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0450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smartTag w:uri="urn:schemas-microsoft-com:office:smarttags" w:element="stockticker">
              <w:r w:rsidRPr="002C751F">
                <w:rPr>
                  <w:rFonts w:ascii="Times New Roman" w:hAnsi="Times New Roman" w:cs="Times New Roman"/>
                  <w:sz w:val="16"/>
                  <w:szCs w:val="16"/>
                </w:rPr>
                <w:t>MEA</w:t>
              </w:r>
            </w:smartTag>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Measurements (Invoice Gross Weight)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5</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0460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11: MOA-SG12</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25</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0470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 (Invoice Total/</w:t>
            </w:r>
            <w:smartTag w:uri="urn:schemas-microsoft-com:office:smarttags" w:element="stockticker">
              <w:r w:rsidRPr="002C751F">
                <w:rPr>
                  <w:rFonts w:ascii="Times New Roman" w:hAnsi="Times New Roman" w:cs="Times New Roman"/>
                  <w:sz w:val="16"/>
                  <w:szCs w:val="16"/>
                </w:rPr>
                <w:t>IBM</w:t>
              </w:r>
            </w:smartTag>
            <w:r w:rsidRPr="002C751F">
              <w:rPr>
                <w:rFonts w:ascii="Times New Roman" w:hAnsi="Times New Roman" w:cs="Times New Roman"/>
                <w:sz w:val="16"/>
                <w:szCs w:val="16"/>
              </w:rPr>
              <w:t xml:space="preserve"> Currency Code)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0470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 (International Freight)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0470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 (</w:t>
            </w:r>
            <w:smartTag w:uri="urn:schemas-microsoft-com:office:smarttags" w:element="place">
              <w:smartTag w:uri="urn:schemas-microsoft-com:office:smarttags" w:element="country-region">
                <w:r w:rsidRPr="002C751F">
                  <w:rPr>
                    <w:rFonts w:ascii="Times New Roman" w:hAnsi="Times New Roman" w:cs="Times New Roman"/>
                    <w:sz w:val="16"/>
                    <w:szCs w:val="16"/>
                  </w:rPr>
                  <w:t>US</w:t>
                </w:r>
              </w:smartTag>
            </w:smartTag>
            <w:r w:rsidRPr="002C751F">
              <w:rPr>
                <w:rFonts w:ascii="Times New Roman" w:hAnsi="Times New Roman" w:cs="Times New Roman"/>
                <w:sz w:val="16"/>
                <w:szCs w:val="16"/>
              </w:rPr>
              <w:t xml:space="preserve"> Content Value)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0470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 (Total Value of Items)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0470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 (Casing &amp; Packing)</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0470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 (Non-Dutiable Charges)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0470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 (Other Dutiable Charges)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0470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 (Assists Amount)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0480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12: CUX-DTM</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0490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CUX</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Currencies (ISO Currency Code)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 (Export Date)</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 xml:space="preserve">Segment Group 13: </w:t>
            </w:r>
            <w:smartTag w:uri="urn:schemas-microsoft-com:office:smarttags" w:element="stockticker">
              <w:r w:rsidRPr="002C751F">
                <w:rPr>
                  <w:rFonts w:ascii="Times New Roman" w:hAnsi="Times New Roman" w:cs="Times New Roman"/>
                  <w:sz w:val="16"/>
                  <w:szCs w:val="16"/>
                </w:rPr>
                <w:t>TOD</w:t>
              </w:r>
            </w:smartTag>
            <w:r w:rsidRPr="002C751F">
              <w:rPr>
                <w:rFonts w:ascii="Times New Roman" w:hAnsi="Times New Roman" w:cs="Times New Roman"/>
                <w:sz w:val="16"/>
                <w:szCs w:val="16"/>
              </w:rPr>
              <w:t>-LOC-FTX</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smartTag w:uri="urn:schemas-microsoft-com:office:smarttags" w:element="stockticker">
              <w:r w:rsidRPr="002C751F">
                <w:rPr>
                  <w:rFonts w:ascii="Times New Roman" w:hAnsi="Times New Roman" w:cs="Times New Roman"/>
                  <w:sz w:val="16"/>
                  <w:szCs w:val="16"/>
                </w:rPr>
                <w:t>TOD</w:t>
              </w:r>
            </w:smartTag>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Terms of Delivery or Transport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0600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LOC</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Place/Location Identification</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FTX</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Free Text (Remarks)</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14: NAD-SG15</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NAD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Name and Address (Invoicing Location/Country)</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 xml:space="preserve">Segment Group 15: </w:t>
            </w:r>
            <w:smartTag w:uri="urn:schemas-microsoft-com:office:smarttags" w:element="stockticker">
              <w:r w:rsidRPr="002C751F">
                <w:rPr>
                  <w:rFonts w:ascii="Times New Roman" w:hAnsi="Times New Roman" w:cs="Times New Roman"/>
                  <w:sz w:val="16"/>
                  <w:szCs w:val="16"/>
                </w:rPr>
                <w:t>DOC</w:t>
              </w:r>
            </w:smartTag>
            <w:r w:rsidRPr="002C751F">
              <w:rPr>
                <w:rFonts w:ascii="Times New Roman" w:hAnsi="Times New Roman" w:cs="Times New Roman"/>
                <w:sz w:val="16"/>
                <w:szCs w:val="16"/>
              </w:rPr>
              <w:t>-DTM-LOC</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smartTag w:uri="urn:schemas-microsoft-com:office:smarttags" w:element="stockticker">
              <w:r w:rsidRPr="002C751F">
                <w:rPr>
                  <w:rFonts w:ascii="Times New Roman" w:hAnsi="Times New Roman" w:cs="Times New Roman"/>
                  <w:sz w:val="16"/>
                  <w:szCs w:val="16"/>
                </w:rPr>
                <w:t>DOC</w:t>
              </w:r>
            </w:smartTag>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Document/Message Details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0600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LOC</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Place/Location Identification (Invoice Incoterms)</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14: NAD-SG15</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NAD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Name and Address (Invoicing Vendor Location)</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 xml:space="preserve">Segment Group 15: </w:t>
            </w:r>
            <w:smartTag w:uri="urn:schemas-microsoft-com:office:smarttags" w:element="stockticker">
              <w:r w:rsidRPr="002C751F">
                <w:rPr>
                  <w:rFonts w:ascii="Times New Roman" w:hAnsi="Times New Roman" w:cs="Times New Roman"/>
                  <w:sz w:val="16"/>
                  <w:szCs w:val="16"/>
                </w:rPr>
                <w:t>DOC</w:t>
              </w:r>
            </w:smartTag>
            <w:r w:rsidRPr="002C751F">
              <w:rPr>
                <w:rFonts w:ascii="Times New Roman" w:hAnsi="Times New Roman" w:cs="Times New Roman"/>
                <w:sz w:val="16"/>
                <w:szCs w:val="16"/>
              </w:rPr>
              <w:t>-DTM-LOC</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smartTag w:uri="urn:schemas-microsoft-com:office:smarttags" w:element="stockticker">
              <w:r w:rsidRPr="002C751F">
                <w:rPr>
                  <w:rFonts w:ascii="Times New Roman" w:hAnsi="Times New Roman" w:cs="Times New Roman"/>
                  <w:sz w:val="16"/>
                  <w:szCs w:val="16"/>
                </w:rPr>
                <w:t>DOC</w:t>
              </w:r>
            </w:smartTag>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Document/Message Details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0600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LOC</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Place/Location Identification (Invoice Incoterms)</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14: NAD-SG15</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NAD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Name and Address (Ship From Location/Country).</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 xml:space="preserve">Segment Group 15: </w:t>
            </w:r>
            <w:smartTag w:uri="urn:schemas-microsoft-com:office:smarttags" w:element="stockticker">
              <w:r w:rsidRPr="002C751F">
                <w:rPr>
                  <w:rFonts w:ascii="Times New Roman" w:hAnsi="Times New Roman" w:cs="Times New Roman"/>
                  <w:sz w:val="16"/>
                  <w:szCs w:val="16"/>
                </w:rPr>
                <w:t>DOC</w:t>
              </w:r>
            </w:smartTag>
            <w:r w:rsidRPr="002C751F">
              <w:rPr>
                <w:rFonts w:ascii="Times New Roman" w:hAnsi="Times New Roman" w:cs="Times New Roman"/>
                <w:sz w:val="16"/>
                <w:szCs w:val="16"/>
              </w:rPr>
              <w:t>-DTM-LOC</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smartTag w:uri="urn:schemas-microsoft-com:office:smarttags" w:element="stockticker">
              <w:r w:rsidRPr="002C751F">
                <w:rPr>
                  <w:rFonts w:ascii="Times New Roman" w:hAnsi="Times New Roman" w:cs="Times New Roman"/>
                  <w:sz w:val="16"/>
                  <w:szCs w:val="16"/>
                </w:rPr>
                <w:t>DOC</w:t>
              </w:r>
            </w:smartTag>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Document/Message Details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0600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LOC</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Place/Location Identification</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14: NAD-SG15</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NAD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Name and Address (Ship To Location/Country)</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 xml:space="preserve">Segment Group 15: </w:t>
            </w:r>
            <w:smartTag w:uri="urn:schemas-microsoft-com:office:smarttags" w:element="stockticker">
              <w:r w:rsidRPr="002C751F">
                <w:rPr>
                  <w:rFonts w:ascii="Times New Roman" w:hAnsi="Times New Roman" w:cs="Times New Roman"/>
                  <w:sz w:val="16"/>
                  <w:szCs w:val="16"/>
                </w:rPr>
                <w:t>DOC</w:t>
              </w:r>
            </w:smartTag>
            <w:r w:rsidRPr="002C751F">
              <w:rPr>
                <w:rFonts w:ascii="Times New Roman" w:hAnsi="Times New Roman" w:cs="Times New Roman"/>
                <w:sz w:val="16"/>
                <w:szCs w:val="16"/>
              </w:rPr>
              <w:t>-DTM-LOC</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smartTag w:uri="urn:schemas-microsoft-com:office:smarttags" w:element="stockticker">
              <w:r w:rsidRPr="002C751F">
                <w:rPr>
                  <w:rFonts w:ascii="Times New Roman" w:hAnsi="Times New Roman" w:cs="Times New Roman"/>
                  <w:sz w:val="16"/>
                  <w:szCs w:val="16"/>
                </w:rPr>
                <w:t>DOC</w:t>
              </w:r>
            </w:smartTag>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Document/Message Details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0600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LOC</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Place/Location Identification</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14: NAD-SG15</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NAD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Name and Address (Invoice To Location/Country)</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 xml:space="preserve">Segment Group 15: </w:t>
            </w:r>
            <w:smartTag w:uri="urn:schemas-microsoft-com:office:smarttags" w:element="stockticker">
              <w:r w:rsidRPr="002C751F">
                <w:rPr>
                  <w:rFonts w:ascii="Times New Roman" w:hAnsi="Times New Roman" w:cs="Times New Roman"/>
                  <w:sz w:val="16"/>
                  <w:szCs w:val="16"/>
                </w:rPr>
                <w:t>DOC</w:t>
              </w:r>
            </w:smartTag>
            <w:r w:rsidRPr="002C751F">
              <w:rPr>
                <w:rFonts w:ascii="Times New Roman" w:hAnsi="Times New Roman" w:cs="Times New Roman"/>
                <w:sz w:val="16"/>
                <w:szCs w:val="16"/>
              </w:rPr>
              <w:t>-DTM-LOC</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smartTag w:uri="urn:schemas-microsoft-com:office:smarttags" w:element="stockticker">
              <w:r w:rsidRPr="002C751F">
                <w:rPr>
                  <w:rFonts w:ascii="Times New Roman" w:hAnsi="Times New Roman" w:cs="Times New Roman"/>
                  <w:sz w:val="16"/>
                  <w:szCs w:val="16"/>
                </w:rPr>
                <w:t>DOC</w:t>
              </w:r>
            </w:smartTag>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Document/Message Details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0590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0600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LOC</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Place/Location Identification</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0610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16: PAC-SG17</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0620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PAC</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Package (Total Number of Cases/Items)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0630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17: PCI-FTX-RFF</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999</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0640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PCI</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 xml:space="preserve">Package Identification </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0650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FTX</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Free Text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0660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RFF</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Reference</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0670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18: PAT-MOA-PCD-FTX</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5</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0680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PAT</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Payment Terms Basis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0690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0700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PCD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Percentage Details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0710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FTX</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Free Text (MFGR Ship ID/Charge Indicator)</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0720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 xml:space="preserve">Segment Group 19: </w:t>
            </w:r>
            <w:smartTag w:uri="urn:schemas-microsoft-com:office:smarttags" w:element="stockticker">
              <w:r w:rsidRPr="002C751F">
                <w:rPr>
                  <w:rFonts w:ascii="Times New Roman" w:hAnsi="Times New Roman" w:cs="Times New Roman"/>
                  <w:sz w:val="16"/>
                  <w:szCs w:val="16"/>
                </w:rPr>
                <w:t>ALC</w:t>
              </w:r>
            </w:smartTag>
            <w:r w:rsidRPr="002C751F">
              <w:rPr>
                <w:rFonts w:ascii="Times New Roman" w:hAnsi="Times New Roman" w:cs="Times New Roman"/>
                <w:sz w:val="16"/>
                <w:szCs w:val="16"/>
              </w:rPr>
              <w:t>-RTE-MOA-PCD-QTY-SG20</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0730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smartTag w:uri="urn:schemas-microsoft-com:office:smarttags" w:element="stockticker">
              <w:r w:rsidRPr="002C751F">
                <w:rPr>
                  <w:rFonts w:ascii="Times New Roman" w:hAnsi="Times New Roman" w:cs="Times New Roman"/>
                  <w:sz w:val="16"/>
                  <w:szCs w:val="16"/>
                </w:rPr>
                <w:t>ALC</w:t>
              </w:r>
            </w:smartTag>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Allowance or Charge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0740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RTE</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Rate Details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0750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0760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PCD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Percentage Details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0770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QTY</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Quantity</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0780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20: CUX-DTM</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0790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CUX</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Currencies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0800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0810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21: LIN-PIA-QTY-PRI-PCD-MEA-QVR-MOA-NAD-GIR-SG22-SG23-SG25-SG26-SG27-SG28</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9999</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0820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LIN</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Line Item (Line Item Information)</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0830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PIA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Additional Product Id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0840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QTY</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Quantity</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0850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PRI</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Price Details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0860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PCD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Percentage Details (Item Cost Percentage)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0870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MEA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Measurements (Box Gross Weight)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5</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0870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MEA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Measurements (Box Net Weight)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0880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QVR</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Quantity Variances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5</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0890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 (Item Unit Price)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15</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0890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 (Item Amount)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0890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 (US Content Value)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0890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 (Repair/Recon Cost)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0890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 (Assists)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0900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NAD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Name and Address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0910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GIR</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Related Identification Numbers (Case Number/Count)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9999</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0910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GIR</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Related Identification Numbers (Alternate TSUS Number)</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0910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GIR</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Related Identification Numbers (Additional HTS Number)</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0910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GIR</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Related Identification Numbers (Assist Number)</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0920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22: DOC-DTM</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0930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DOC</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 xml:space="preserve">Document/Message Details </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0940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0950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23: ALC-RTE-MOA-PCD-QTY-SG24</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0960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ALC</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Allowance or Charge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0970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RTE</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Rate Details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0980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0990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PCD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Percentage Details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1000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QTY</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Quantity</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1010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24: CUX-DTM</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1020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CUX</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Currencies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1030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1040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25: TOD-LOC</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1050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TOD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Terms of Delivery or Transport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1060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LOC</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Place/Location Identification (Item Country of Origin Code)</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1070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26: PAT-MOA-PCD-FTX</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5</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1080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PAT</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Payment Terms Basis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1090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PCD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Percentage Details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FTX</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Free Text</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27: IMD-FTX</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5</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IMD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Item Description (FCC Loop Information)</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FTX</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Free Text</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27: IMD-FTX</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IMD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Item Description (FDA Loop Information)</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FTX</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Free Text</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27: IMD-FTX</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IMD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Item Description (CVD Loop Information)</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FTX</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Free Text</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27: IMD-FTX</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IMD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Item Description (ADD Loop Information)</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FTX</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Free Text</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28: PAC-SG29</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PAC</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Package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29: PCI-FTX-RFF</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999</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PCI</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Package Identification (Indicators and Flags)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FTX</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Free Text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1200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RFF</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Reference</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29: PCI-FTX-RFF</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PCI</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Package Identification (Indicators and Flags)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1190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FTX</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Free Text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1200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RFF</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Reference</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1210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30: CST-FTX-LOC-DTM-MEA-NAD-TDT-SG31-SG33-SG35-SG37-SG38-SG39-SG40-SG41-SG42-SG44</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9999</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1220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CST</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Customs Status of Goods (Charge Ind/NAFTA Ind/Item Sequence Number)</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1230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FTX</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Free Text (Product Basic Name)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9</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1240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LOC</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Place/Location Identification (Country of Origin)</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25</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1250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5</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1260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MEA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Measurements (Item Quantity and UOM)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20</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1270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NAD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Name and Address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5</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1280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TDT</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Details of Transport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9</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1290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31: PAC-SG32</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1300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PAC</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Package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1310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32: PCI-FTX</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999</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1320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PCI</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Package Identification</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1330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FTX</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Free Text</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1340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33: MOA-SG34</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25</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1350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 (Unit Price)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1360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34: CUX-DTM</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1370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CUX</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Currencies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1380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1390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35: RFF-DTM-GIN-MOA-SG36</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999</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1400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RFF</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Reference (Item Reference Part Number)</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1410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1420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GIN</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Goods Identity Number (EP1, FA1, FC2, DT1, NR1, FW1, QTO)</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99</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1430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1440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36: IMD-FTX</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1450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IMD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Item Description</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1460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FTX</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Free Text</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5</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1470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37: DOC-DTM-LOC-NAD</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25</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1480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DOC</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Document/Message Details (FCC Key - Agency Identifier)</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1490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1500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LOC</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Place/Location Identification</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1510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NAD</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Name and Address</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5</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1520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38: TOD-LOC-FTX</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1530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TOD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Terms of Delivery or Transport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1540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LOC</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Place/Location Identification</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1550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FTX</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Free Text</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1560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39: GDS-FTX</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1570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GDS</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Nature of Cargo</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1580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FTX</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Free Text</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1590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40: GIS-PCD-DTM-RFF</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25</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1600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GIS</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General Indicator</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1610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PCD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Percentage Details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1620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1630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RFF</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Reference (FCC Condition Number)</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1640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41: TAX-MOA-GIS</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1650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TAX</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Duty/Tax/Fee Details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1660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1670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GIS</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General Indicator</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1680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42: QVR-QTY-SG43</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1690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QVR</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Quantity Variances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1700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QTY</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Quantity</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1710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43: RFF-DTM</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1720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RFF</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Reference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1730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1740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44: GIR-GIS-NAD-MEA-SG45-SG47-SG48</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50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1750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GIR</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Related Identification Numbers (CVD Comp Code/Rate Description)</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1760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GIS</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General Indicator</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1770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NAD</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Name and Address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1780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MEA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Measurements (CVD Quantity)</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5</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1790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45: MOA-SG46</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1800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 (CVD Duty Rate)</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1810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46: CUX-DTM</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1820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CUX</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Currencies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1830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1840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47: TAX-MOA-GIS</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1850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TAX</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Duty/Tax/Fee Details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1860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1870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GIS</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General Indicator</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1880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48: DOC-DTM-LOC</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5</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1890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DOC</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Document/Message Details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1900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1910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LOC</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Place/Location Identification</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autoSpaceDE w:val="0"/>
        <w:autoSpaceDN w:val="0"/>
        <w:adjustRightInd w:val="0"/>
        <w:spacing w:after="0" w:line="240" w:lineRule="auto"/>
        <w:rPr>
          <w:rFonts w:ascii="Times New Roman" w:hAnsi="Times New Roman" w:cs="Times New Roman"/>
          <w:sz w:val="16"/>
          <w:szCs w:val="16"/>
        </w:rPr>
      </w:pPr>
    </w:p>
    <w:p w:rsidR="00E23437" w:rsidRDefault="00E23437">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Section Control:</w:t>
      </w:r>
    </w:p>
    <w:p w:rsidR="00E23437" w:rsidRDefault="00E23437">
      <w:pPr>
        <w:autoSpaceDE w:val="0"/>
        <w:autoSpaceDN w:val="0"/>
        <w:adjustRightInd w:val="0"/>
        <w:spacing w:after="0" w:line="240" w:lineRule="auto"/>
        <w:rPr>
          <w:rFonts w:ascii="Times New Roman" w:hAnsi="Times New Roman" w:cs="Times New Roman"/>
          <w:b/>
          <w:bCs/>
          <w:sz w:val="16"/>
          <w:szCs w:val="16"/>
        </w:rPr>
      </w:pPr>
    </w:p>
    <w:p w:rsidR="00E23437"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rPr>
          <w:rFonts w:ascii="Times New Roman" w:hAnsi="Times New Roman" w:cs="Times New Roman"/>
          <w:b/>
          <w:bCs/>
          <w:sz w:val="16"/>
          <w:szCs w:val="16"/>
        </w:rPr>
      </w:pPr>
      <w:r>
        <w:rPr>
          <w:rFonts w:ascii="Times New Roman" w:hAnsi="Times New Roman" w:cs="Times New Roman"/>
          <w:b/>
          <w:bCs/>
          <w:sz w:val="16"/>
          <w:szCs w:val="16"/>
        </w:rPr>
        <w:tab/>
        <w:t>Pos.</w:t>
      </w:r>
      <w:r>
        <w:rPr>
          <w:rFonts w:ascii="Times New Roman" w:hAnsi="Times New Roman" w:cs="Times New Roman"/>
          <w:b/>
          <w:bCs/>
          <w:sz w:val="16"/>
          <w:szCs w:val="16"/>
        </w:rPr>
        <w:tab/>
        <w:t>Seg.</w:t>
      </w:r>
      <w:r>
        <w:rPr>
          <w:rFonts w:ascii="Times New Roman" w:hAnsi="Times New Roman" w:cs="Times New Roman"/>
          <w:b/>
          <w:bCs/>
          <w:sz w:val="16"/>
          <w:szCs w:val="16"/>
        </w:rPr>
        <w:tab/>
      </w:r>
      <w:r>
        <w:rPr>
          <w:rFonts w:ascii="Times New Roman" w:hAnsi="Times New Roman" w:cs="Times New Roman"/>
          <w:b/>
          <w:bCs/>
          <w:sz w:val="16"/>
          <w:szCs w:val="16"/>
        </w:rPr>
        <w:tab/>
        <w:t>Req.</w:t>
      </w:r>
      <w:r>
        <w:rPr>
          <w:rFonts w:ascii="Times New Roman" w:hAnsi="Times New Roman" w:cs="Times New Roman"/>
          <w:b/>
          <w:bCs/>
          <w:sz w:val="16"/>
          <w:szCs w:val="16"/>
        </w:rPr>
        <w:tab/>
      </w:r>
      <w:r>
        <w:rPr>
          <w:rFonts w:ascii="Times New Roman" w:hAnsi="Times New Roman" w:cs="Times New Roman"/>
          <w:b/>
          <w:bCs/>
          <w:sz w:val="16"/>
          <w:szCs w:val="16"/>
        </w:rPr>
        <w:tab/>
        <w:t>Group</w:t>
      </w:r>
      <w:r>
        <w:rPr>
          <w:rFonts w:ascii="Times New Roman" w:hAnsi="Times New Roman" w:cs="Times New Roman"/>
          <w:b/>
          <w:bCs/>
          <w:sz w:val="16"/>
          <w:szCs w:val="16"/>
        </w:rPr>
        <w:tab/>
        <w:t>Notes and</w:t>
      </w:r>
    </w:p>
    <w:p w:rsidR="00E23437"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b/>
          <w:bCs/>
          <w:sz w:val="16"/>
          <w:szCs w:val="16"/>
          <w:u w:val="words"/>
        </w:rPr>
        <w:tab/>
        <w:t>No.</w:t>
      </w:r>
      <w:r>
        <w:rPr>
          <w:rFonts w:ascii="Times New Roman" w:hAnsi="Times New Roman" w:cs="Times New Roman"/>
          <w:b/>
          <w:bCs/>
          <w:sz w:val="16"/>
          <w:szCs w:val="16"/>
          <w:u w:val="words"/>
        </w:rPr>
        <w:tab/>
        <w:t>ID</w:t>
      </w:r>
      <w:r>
        <w:rPr>
          <w:rFonts w:ascii="Times New Roman" w:hAnsi="Times New Roman" w:cs="Times New Roman"/>
          <w:b/>
          <w:bCs/>
          <w:sz w:val="16"/>
          <w:szCs w:val="16"/>
          <w:u w:val="words"/>
        </w:rPr>
        <w:tab/>
        <w:t>Name</w:t>
      </w:r>
      <w:r>
        <w:rPr>
          <w:rFonts w:ascii="Times New Roman" w:hAnsi="Times New Roman" w:cs="Times New Roman"/>
          <w:b/>
          <w:bCs/>
          <w:sz w:val="16"/>
          <w:szCs w:val="16"/>
          <w:u w:val="words"/>
        </w:rPr>
        <w:tab/>
        <w:t>Des.</w:t>
      </w:r>
      <w:r>
        <w:rPr>
          <w:rFonts w:ascii="Times New Roman" w:hAnsi="Times New Roman" w:cs="Times New Roman"/>
          <w:b/>
          <w:bCs/>
          <w:sz w:val="16"/>
          <w:szCs w:val="16"/>
          <w:u w:val="words"/>
        </w:rPr>
        <w:tab/>
        <w:t>Max.Use</w:t>
      </w:r>
      <w:r>
        <w:rPr>
          <w:rFonts w:ascii="Times New Roman" w:hAnsi="Times New Roman" w:cs="Times New Roman"/>
          <w:b/>
          <w:bCs/>
          <w:sz w:val="16"/>
          <w:szCs w:val="16"/>
          <w:u w:val="words"/>
        </w:rPr>
        <w:tab/>
        <w:t>Repeat</w:t>
      </w:r>
      <w:r>
        <w:rPr>
          <w:rFonts w:ascii="Times New Roman" w:hAnsi="Times New Roman" w:cs="Times New Roman"/>
          <w:b/>
          <w:bCs/>
          <w:sz w:val="16"/>
          <w:szCs w:val="16"/>
          <w:u w:val="words"/>
        </w:rPr>
        <w:tab/>
        <w:t>Comments</w:t>
      </w:r>
      <w:r>
        <w:rPr>
          <w:rFonts w:ascii="Times New Roman" w:hAnsi="Times New Roman" w:cs="Times New Roman"/>
          <w:b/>
          <w:bCs/>
          <w:sz w:val="16"/>
          <w:szCs w:val="16"/>
          <w:u w:val="words"/>
        </w:rPr>
        <w:tab/>
      </w:r>
    </w:p>
    <w:tbl>
      <w:tblPr>
        <w:tblW w:w="0" w:type="auto"/>
        <w:tblLayout w:type="fixed"/>
        <w:tblCellMar>
          <w:left w:w="0" w:type="dxa"/>
          <w:right w:w="0" w:type="dxa"/>
        </w:tblCellMar>
        <w:tblLook w:val="0000"/>
      </w:tblPr>
      <w:tblGrid>
        <w:gridCol w:w="864"/>
        <w:gridCol w:w="576"/>
        <w:gridCol w:w="720"/>
        <w:gridCol w:w="3240"/>
        <w:gridCol w:w="576"/>
        <w:gridCol w:w="1007"/>
        <w:gridCol w:w="1007"/>
        <w:gridCol w:w="864"/>
        <w:gridCol w:w="108"/>
        <w:gridCol w:w="108"/>
        <w:gridCol w:w="108"/>
        <w:gridCol w:w="108"/>
        <w:gridCol w:w="108"/>
        <w:gridCol w:w="108"/>
      </w:tblGrid>
      <w:tr w:rsidR="00E23437" w:rsidRPr="002C751F">
        <w:tc>
          <w:tcPr>
            <w:tcW w:w="864" w:type="dxa"/>
            <w:tcBorders>
              <w:top w:val="nil"/>
              <w:left w:val="nil"/>
              <w:bottom w:val="nil"/>
              <w:right w:val="nil"/>
            </w:tcBorders>
          </w:tcPr>
          <w:p w:rsidR="00E23437" w:rsidRPr="002C751F"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1920</w:t>
            </w:r>
          </w:p>
        </w:tc>
        <w:tc>
          <w:tcPr>
            <w:tcW w:w="720" w:type="dxa"/>
            <w:tcBorders>
              <w:top w:val="nil"/>
              <w:left w:val="nil"/>
              <w:bottom w:val="nil"/>
              <w:right w:val="nil"/>
            </w:tcBorders>
          </w:tcPr>
          <w:p w:rsidR="00E23437" w:rsidRPr="002C751F"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UNS</w:t>
            </w:r>
          </w:p>
        </w:tc>
        <w:tc>
          <w:tcPr>
            <w:tcW w:w="3240" w:type="dxa"/>
            <w:tcBorders>
              <w:top w:val="nil"/>
              <w:left w:val="nil"/>
              <w:bottom w:val="nil"/>
              <w:right w:val="nil"/>
            </w:tcBorders>
          </w:tcPr>
          <w:p w:rsidR="00E23437" w:rsidRPr="002C751F"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Section Control</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bl>
    <w:p w:rsidR="00E23437" w:rsidRDefault="00E23437">
      <w:pPr>
        <w:autoSpaceDE w:val="0"/>
        <w:autoSpaceDN w:val="0"/>
        <w:adjustRightInd w:val="0"/>
        <w:spacing w:after="0" w:line="240" w:lineRule="auto"/>
        <w:rPr>
          <w:rFonts w:ascii="Times New Roman" w:hAnsi="Times New Roman" w:cs="Times New Roman"/>
          <w:sz w:val="16"/>
          <w:szCs w:val="16"/>
        </w:rPr>
      </w:pPr>
    </w:p>
    <w:p w:rsidR="00E23437" w:rsidRDefault="00E23437">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Summary Section:</w:t>
      </w:r>
    </w:p>
    <w:p w:rsidR="00E23437" w:rsidRDefault="00E23437">
      <w:pPr>
        <w:autoSpaceDE w:val="0"/>
        <w:autoSpaceDN w:val="0"/>
        <w:adjustRightInd w:val="0"/>
        <w:spacing w:after="0" w:line="240" w:lineRule="auto"/>
        <w:rPr>
          <w:rFonts w:ascii="Times New Roman" w:hAnsi="Times New Roman" w:cs="Times New Roman"/>
          <w:b/>
          <w:bCs/>
          <w:sz w:val="16"/>
          <w:szCs w:val="16"/>
        </w:rPr>
      </w:pPr>
    </w:p>
    <w:p w:rsidR="00E23437"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rPr>
          <w:rFonts w:ascii="Times New Roman" w:hAnsi="Times New Roman" w:cs="Times New Roman"/>
          <w:b/>
          <w:bCs/>
          <w:sz w:val="16"/>
          <w:szCs w:val="16"/>
        </w:rPr>
      </w:pPr>
      <w:r>
        <w:rPr>
          <w:rFonts w:ascii="Times New Roman" w:hAnsi="Times New Roman" w:cs="Times New Roman"/>
          <w:b/>
          <w:bCs/>
          <w:sz w:val="16"/>
          <w:szCs w:val="16"/>
        </w:rPr>
        <w:tab/>
        <w:t>Pos.</w:t>
      </w:r>
      <w:r>
        <w:rPr>
          <w:rFonts w:ascii="Times New Roman" w:hAnsi="Times New Roman" w:cs="Times New Roman"/>
          <w:b/>
          <w:bCs/>
          <w:sz w:val="16"/>
          <w:szCs w:val="16"/>
        </w:rPr>
        <w:tab/>
        <w:t>Seg.</w:t>
      </w:r>
      <w:r>
        <w:rPr>
          <w:rFonts w:ascii="Times New Roman" w:hAnsi="Times New Roman" w:cs="Times New Roman"/>
          <w:b/>
          <w:bCs/>
          <w:sz w:val="16"/>
          <w:szCs w:val="16"/>
        </w:rPr>
        <w:tab/>
      </w:r>
      <w:r>
        <w:rPr>
          <w:rFonts w:ascii="Times New Roman" w:hAnsi="Times New Roman" w:cs="Times New Roman"/>
          <w:b/>
          <w:bCs/>
          <w:sz w:val="16"/>
          <w:szCs w:val="16"/>
        </w:rPr>
        <w:tab/>
        <w:t>Req.</w:t>
      </w:r>
      <w:r>
        <w:rPr>
          <w:rFonts w:ascii="Times New Roman" w:hAnsi="Times New Roman" w:cs="Times New Roman"/>
          <w:b/>
          <w:bCs/>
          <w:sz w:val="16"/>
          <w:szCs w:val="16"/>
        </w:rPr>
        <w:tab/>
      </w:r>
      <w:r>
        <w:rPr>
          <w:rFonts w:ascii="Times New Roman" w:hAnsi="Times New Roman" w:cs="Times New Roman"/>
          <w:b/>
          <w:bCs/>
          <w:sz w:val="16"/>
          <w:szCs w:val="16"/>
        </w:rPr>
        <w:tab/>
        <w:t>Group</w:t>
      </w:r>
      <w:r>
        <w:rPr>
          <w:rFonts w:ascii="Times New Roman" w:hAnsi="Times New Roman" w:cs="Times New Roman"/>
          <w:b/>
          <w:bCs/>
          <w:sz w:val="16"/>
          <w:szCs w:val="16"/>
        </w:rPr>
        <w:tab/>
        <w:t>Notes and</w:t>
      </w:r>
    </w:p>
    <w:p w:rsidR="00E23437"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b/>
          <w:bCs/>
          <w:sz w:val="16"/>
          <w:szCs w:val="16"/>
          <w:u w:val="words"/>
        </w:rPr>
        <w:tab/>
        <w:t>No.</w:t>
      </w:r>
      <w:r>
        <w:rPr>
          <w:rFonts w:ascii="Times New Roman" w:hAnsi="Times New Roman" w:cs="Times New Roman"/>
          <w:b/>
          <w:bCs/>
          <w:sz w:val="16"/>
          <w:szCs w:val="16"/>
          <w:u w:val="words"/>
        </w:rPr>
        <w:tab/>
        <w:t>ID</w:t>
      </w:r>
      <w:r>
        <w:rPr>
          <w:rFonts w:ascii="Times New Roman" w:hAnsi="Times New Roman" w:cs="Times New Roman"/>
          <w:b/>
          <w:bCs/>
          <w:sz w:val="16"/>
          <w:szCs w:val="16"/>
          <w:u w:val="words"/>
        </w:rPr>
        <w:tab/>
        <w:t>Name</w:t>
      </w:r>
      <w:r>
        <w:rPr>
          <w:rFonts w:ascii="Times New Roman" w:hAnsi="Times New Roman" w:cs="Times New Roman"/>
          <w:b/>
          <w:bCs/>
          <w:sz w:val="16"/>
          <w:szCs w:val="16"/>
          <w:u w:val="words"/>
        </w:rPr>
        <w:tab/>
        <w:t>Des.</w:t>
      </w:r>
      <w:r>
        <w:rPr>
          <w:rFonts w:ascii="Times New Roman" w:hAnsi="Times New Roman" w:cs="Times New Roman"/>
          <w:b/>
          <w:bCs/>
          <w:sz w:val="16"/>
          <w:szCs w:val="16"/>
          <w:u w:val="words"/>
        </w:rPr>
        <w:tab/>
        <w:t>Max.Use</w:t>
      </w:r>
      <w:r>
        <w:rPr>
          <w:rFonts w:ascii="Times New Roman" w:hAnsi="Times New Roman" w:cs="Times New Roman"/>
          <w:b/>
          <w:bCs/>
          <w:sz w:val="16"/>
          <w:szCs w:val="16"/>
          <w:u w:val="words"/>
        </w:rPr>
        <w:tab/>
        <w:t>Repeat</w:t>
      </w:r>
      <w:r>
        <w:rPr>
          <w:rFonts w:ascii="Times New Roman" w:hAnsi="Times New Roman" w:cs="Times New Roman"/>
          <w:b/>
          <w:bCs/>
          <w:sz w:val="16"/>
          <w:szCs w:val="16"/>
          <w:u w:val="words"/>
        </w:rPr>
        <w:tab/>
        <w:t>Comments</w:t>
      </w:r>
      <w:r>
        <w:rPr>
          <w:rFonts w:ascii="Times New Roman" w:hAnsi="Times New Roman" w:cs="Times New Roman"/>
          <w:b/>
          <w:bCs/>
          <w:sz w:val="16"/>
          <w:szCs w:val="16"/>
          <w:u w:val="words"/>
        </w:rPr>
        <w:tab/>
      </w:r>
    </w:p>
    <w:tbl>
      <w:tblPr>
        <w:tblW w:w="0" w:type="auto"/>
        <w:tblLayout w:type="fixed"/>
        <w:tblCellMar>
          <w:left w:w="0" w:type="dxa"/>
          <w:right w:w="0" w:type="dxa"/>
        </w:tblCellMar>
        <w:tblLook w:val="0000"/>
      </w:tblPr>
      <w:tblGrid>
        <w:gridCol w:w="864"/>
        <w:gridCol w:w="576"/>
        <w:gridCol w:w="720"/>
        <w:gridCol w:w="3240"/>
        <w:gridCol w:w="576"/>
        <w:gridCol w:w="1007"/>
        <w:gridCol w:w="1007"/>
        <w:gridCol w:w="864"/>
        <w:gridCol w:w="108"/>
        <w:gridCol w:w="108"/>
        <w:gridCol w:w="108"/>
        <w:gridCol w:w="108"/>
        <w:gridCol w:w="108"/>
        <w:gridCol w:w="108"/>
      </w:tblGrid>
      <w:tr w:rsidR="00E23437" w:rsidRPr="002C751F">
        <w:tc>
          <w:tcPr>
            <w:tcW w:w="864" w:type="dxa"/>
            <w:tcBorders>
              <w:top w:val="nil"/>
              <w:left w:val="nil"/>
              <w:bottom w:val="nil"/>
              <w:right w:val="nil"/>
            </w:tcBorders>
          </w:tcPr>
          <w:p w:rsidR="00E23437" w:rsidRPr="002C751F"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1930</w:t>
            </w:r>
          </w:p>
        </w:tc>
        <w:tc>
          <w:tcPr>
            <w:tcW w:w="720" w:type="dxa"/>
            <w:tcBorders>
              <w:top w:val="nil"/>
              <w:left w:val="nil"/>
              <w:bottom w:val="nil"/>
              <w:right w:val="nil"/>
            </w:tcBorders>
          </w:tcPr>
          <w:p w:rsidR="00E23437" w:rsidRPr="002C751F"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CNT</w:t>
            </w:r>
          </w:p>
        </w:tc>
        <w:tc>
          <w:tcPr>
            <w:tcW w:w="3240" w:type="dxa"/>
            <w:tcBorders>
              <w:top w:val="nil"/>
              <w:left w:val="nil"/>
              <w:bottom w:val="nil"/>
              <w:right w:val="nil"/>
            </w:tcBorders>
          </w:tcPr>
          <w:p w:rsidR="00E23437" w:rsidRPr="002C751F" w:rsidRDefault="00E23437">
            <w:pPr>
              <w:tabs>
                <w:tab w:val="left" w:pos="864"/>
                <w:tab w:val="left" w:pos="1440"/>
                <w:tab w:val="left" w:pos="2160"/>
                <w:tab w:val="center" w:pos="5688"/>
                <w:tab w:val="center" w:pos="6480"/>
                <w:tab w:val="center" w:pos="7487"/>
                <w:tab w:val="center" w:pos="8496"/>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Control Total</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5</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1940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49: TAX-MOA-GIS</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50</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1950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TAX</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Duty/Tax/Fee Details</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1960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MOA</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Monetary Amount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2</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1970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GIS</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General Indicator</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1980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Segment Group 50: AUT-DTM</w:t>
            </w:r>
          </w:p>
        </w:tc>
        <w:tc>
          <w:tcPr>
            <w:tcW w:w="576"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07"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864"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single" w:sz="6" w:space="0" w:color="auto"/>
              <w:left w:val="nil"/>
              <w:bottom w:val="nil"/>
              <w:right w:val="single" w:sz="6" w:space="0" w:color="auto"/>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1990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AUT</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Authentication Result</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Not Used</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2000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DTM</w:t>
            </w:r>
          </w:p>
        </w:tc>
        <w:tc>
          <w:tcPr>
            <w:tcW w:w="3240"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Date/Time/Period</w:t>
            </w:r>
          </w:p>
        </w:tc>
        <w:tc>
          <w:tcPr>
            <w:tcW w:w="576"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C</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single" w:sz="6" w:space="0" w:color="auto"/>
              <w:right w:val="single" w:sz="6" w:space="0" w:color="auto"/>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r w:rsidR="00E23437" w:rsidRPr="002C751F">
        <w:trPr>
          <w:trHeight w:hRule="exact" w:val="72"/>
        </w:trPr>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2010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UNT</w:t>
            </w:r>
          </w:p>
        </w:tc>
        <w:tc>
          <w:tcPr>
            <w:tcW w:w="324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16"/>
                <w:szCs w:val="16"/>
              </w:rPr>
              <w:t>Message Trailer</w:t>
            </w:r>
          </w:p>
        </w:tc>
        <w:tc>
          <w:tcPr>
            <w:tcW w:w="576"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sz w:val="16"/>
                <w:szCs w:val="16"/>
              </w:rPr>
              <w:t>M</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r w:rsidRPr="002C751F">
              <w:rPr>
                <w:rFonts w:ascii="Times New Roman" w:hAnsi="Times New Roman" w:cs="Times New Roman"/>
                <w:sz w:val="16"/>
                <w:szCs w:val="16"/>
              </w:rPr>
              <w:t>1</w:t>
            </w:r>
          </w:p>
        </w:tc>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right"/>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08"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16"/>
          <w:szCs w:val="16"/>
        </w:rPr>
        <w:br w:type="page"/>
      </w:r>
      <w:bookmarkStart w:id="0" w:name="book1"/>
      <w:bookmarkEnd w:id="0"/>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UNH </w:t>
      </w:r>
      <w:r>
        <w:rPr>
          <w:rFonts w:ascii="Times New Roman" w:hAnsi="Times New Roman" w:cs="Times New Roman"/>
          <w:b/>
          <w:bCs/>
          <w:sz w:val="20"/>
          <w:szCs w:val="20"/>
        </w:rPr>
        <w:t>Message Header</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0010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service segment starting and uniquely identifying a message.  The message type code for the Customs declaration message is CUSDEC.</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Note: Customs declaration messages conforming to this document must contain the following data in segment UNH, composite S009:</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Data element  0065 CUSDEC               0052 D               0054 97A               0051 UN</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0062</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MESSAGE REFERENCE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an..14</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Unique message reference assigned by the sender.</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IBM IHF Field Name USID6HBAS.DOCNUMB.</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S009</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MESSAGE IDENTIFIER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type, version etc. of the message being interchanged.</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0065</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Message type identifier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an..6</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identifying a type of message and assigned by its controlling agency.</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CUSDEC</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Customs declaration message</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 code to identify the customs declaration message.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0052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Message type version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Version number of a message type.</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Draft version/UN/EDIFACT Directory</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Message approved and issued as a draft message (Valid for directories published after March 1993 and prior to March 1997). Message approved as a standard message (Valid for directories published after March 1997).</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0054</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Message type release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Release number within the current message type version number (0052).</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97A</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Release 1997 - A</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Message approved and issued in the first 1997 release of the UNTDID (United Nations Trade Data Interchange Directory).</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0051</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Controlling agency</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an..2</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identifying the agency controlling the specification, maintenance and publication of the message type.</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UN</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UN/ECE/TRADE/WP.4</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United Nations Economic UN Economic Commission for Europe (UN/ECE), Committee on the development of trade (TRADE), Working Party on facilitation of international trade procedures (WP.4).</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1" w:name="book2"/>
      <w:bookmarkEnd w:id="1"/>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BGM </w:t>
      </w:r>
      <w:r>
        <w:rPr>
          <w:rFonts w:ascii="Times New Roman" w:hAnsi="Times New Roman" w:cs="Times New Roman"/>
          <w:b/>
          <w:bCs/>
          <w:sz w:val="20"/>
          <w:szCs w:val="20"/>
        </w:rPr>
        <w:t>Beginning of Message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0020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declaration type and reference.</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C002</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DOCUMENT/MESSAGE NAME</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a type of document/message by code or name. Code preferred.</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1001</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Document/message name,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Document/message identifier expressed in code.</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6</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Product specification report</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Report providing specification values of products.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C106</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DOCUMENT/MESSAGE IDENTIFICATION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a document/message by its number and eventually its version or revision.</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1004</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Document/message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Reference number assigned to the document/message by the issuer.</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 xml:space="preserve">IBM IHF Field Name USID6HSHP.SHIPNUM. </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IBM Shipment Reference.</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rsidP="00931C19">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Owner’s reference ( JE_OwnerReference)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1225</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MESSAGE FUNCTION,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indicating the function of the message.</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IBM IHF Field Name USID6HBAS.FUNCODE. </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Cancellation</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Message cancelling a previous transmission for a given transaction.</w:t>
            </w:r>
          </w:p>
          <w:p w:rsidR="00E23437" w:rsidRPr="002C751F" w:rsidRDefault="00E23437" w:rsidP="00521C68">
            <w:pPr>
              <w:autoSpaceDE w:val="0"/>
              <w:autoSpaceDN w:val="0"/>
              <w:adjustRightInd w:val="0"/>
              <w:spacing w:after="0" w:line="240" w:lineRule="auto"/>
              <w:ind w:right="144"/>
              <w:rPr>
                <w:rFonts w:ascii="Times New Roman" w:hAnsi="Times New Roman" w:cs="Times New Roman"/>
                <w:color w:val="00B050"/>
                <w:sz w:val="24"/>
                <w:szCs w:val="24"/>
              </w:rPr>
            </w:pPr>
            <w:r w:rsidRPr="002C751F">
              <w:rPr>
                <w:rFonts w:ascii="Times New Roman" w:hAnsi="Times New Roman" w:cs="Times New Roman"/>
                <w:color w:val="00B050"/>
                <w:sz w:val="20"/>
                <w:szCs w:val="20"/>
              </w:rPr>
              <w:t>Cannot currently be handled by CW</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4</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Change</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Message containing items (e.g. line items, goods items, Customs items, equipment items) to be changed in a previously sent message.</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9</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Original</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Initial transmission related to a given transaction.</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2" w:name="book3"/>
      <w:bookmarkEnd w:id="2"/>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LOC </w:t>
      </w:r>
      <w:r>
        <w:rPr>
          <w:rFonts w:ascii="Times New Roman" w:hAnsi="Times New Roman" w:cs="Times New Roman"/>
          <w:b/>
          <w:bCs/>
          <w:sz w:val="20"/>
          <w:szCs w:val="20"/>
        </w:rPr>
        <w:t>Place/Location Identification (Ship From Country/Location)</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0040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99</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a place or location relevant to the entire message.  For example, port of loading, office of entry, etc.</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3227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PLACE/LOCATION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4"/>
                <w:szCs w:val="24"/>
              </w:rPr>
              <w:t>113</w:t>
            </w: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identifying the function of a location.</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113</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Country of despatch</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Country from which goods are despatched within a Customs union.</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C517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LOCATION IDENTIFICATION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a location by code or name.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4"/>
                <w:szCs w:val="24"/>
              </w:rPr>
              <w:t>858</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3225</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Place/location identification (IBM Ship From Country Code)</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an..25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name of place/location, other than 3164 City name.</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USID6HSHP. SFCTRY.</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Ship From Country Code/Country of Origin of Shipment.</w:t>
            </w:r>
          </w:p>
          <w:p w:rsidR="00E23437" w:rsidRPr="002C751F" w:rsidRDefault="00E23437" w:rsidP="00FF466D">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Shipment Details – Country of export – Mapping required</w:t>
            </w:r>
          </w:p>
          <w:p w:rsidR="00E23437" w:rsidRPr="002C751F" w:rsidRDefault="00E23437" w:rsidP="00FF466D">
            <w:pPr>
              <w:autoSpaceDE w:val="0"/>
              <w:autoSpaceDN w:val="0"/>
              <w:adjustRightInd w:val="0"/>
              <w:spacing w:after="0" w:line="240" w:lineRule="auto"/>
              <w:ind w:right="144"/>
              <w:rPr>
                <w:rFonts w:ascii="Times New Roman" w:hAnsi="Times New Roman" w:cs="Times New Roman"/>
                <w:color w:val="00B050"/>
                <w:sz w:val="24"/>
                <w:szCs w:val="24"/>
              </w:rPr>
            </w:pPr>
            <w:r w:rsidRPr="002C751F">
              <w:rPr>
                <w:rFonts w:ascii="Times New Roman" w:hAnsi="Times New Roman" w:cs="Times New Roman"/>
                <w:color w:val="00B050"/>
                <w:sz w:val="20"/>
                <w:szCs w:val="20"/>
              </w:rPr>
              <w:t>(US_UC_NKCountryOfExport)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4"/>
                <w:szCs w:val="24"/>
              </w:rPr>
              <w:t>162</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1131</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Code list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a code list.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162</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Country</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a country.</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4"/>
                <w:szCs w:val="24"/>
              </w:rPr>
              <w:t>VEN</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3224</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Place/location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Name of place/location, other than 3164 City name.</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USID6HSHP. SFLOC.</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Ship From Location.</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C519</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RELATED LOCATION ONE IDENTIFICATION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the first related location by code or name.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4"/>
                <w:szCs w:val="24"/>
              </w:rPr>
              <w:t>858</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3223</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Related place/location one identification (ISO Ship From Country Code)</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an..25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Specification of the first related place/location by code.</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USID6HSHP. SFCTRY.</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ISO Ship From Country Code/Country of Origin of Shipment.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4"/>
                <w:szCs w:val="24"/>
              </w:rPr>
              <w:t>163</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1131</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Code list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a code list.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163</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Country sub-entity</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(3228) Identification of country sub-entity (region, department, state, province) defined by appropriate authority.</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3" w:name="book4"/>
      <w:bookmarkEnd w:id="3"/>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DTM </w:t>
      </w:r>
      <w:r>
        <w:rPr>
          <w:rFonts w:ascii="Times New Roman" w:hAnsi="Times New Roman" w:cs="Times New Roman"/>
          <w:b/>
          <w:bCs/>
          <w:sz w:val="20"/>
          <w:szCs w:val="20"/>
        </w:rPr>
        <w:t>Date/Time/Period (Shipment Date)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0050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15</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dates, times or periods relevant to the whole message.  For example, actual date of arrival, elected date of presentation, etc.</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C507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DATE/TIME/PERIOD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Date and/or time, or period relevant to the specified date/time/period type.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2005</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Date/time/period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giving specific meaning to a date, time or period.</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10</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Shipment date/time, requested</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Date on which goods should be shipped or despatched by the supplier.</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2380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Date/time/period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The value of a date, a date and time, a time or of a period in a specified representation.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USID6HSHP.SHIPDAT.</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Shipment Date (YYMMDD).</w:t>
            </w:r>
          </w:p>
          <w:p w:rsidR="00E23437" w:rsidRPr="002C751F" w:rsidRDefault="00E23437" w:rsidP="00FF466D">
            <w:pPr>
              <w:autoSpaceDE w:val="0"/>
              <w:autoSpaceDN w:val="0"/>
              <w:adjustRightInd w:val="0"/>
              <w:spacing w:after="0" w:line="240" w:lineRule="auto"/>
              <w:ind w:right="144"/>
              <w:rPr>
                <w:rFonts w:ascii="Times New Roman" w:hAnsi="Times New Roman" w:cs="Times New Roman"/>
                <w:color w:val="00B050"/>
                <w:sz w:val="24"/>
                <w:szCs w:val="24"/>
              </w:rPr>
            </w:pPr>
            <w:r w:rsidRPr="002C751F">
              <w:rPr>
                <w:rFonts w:ascii="Times New Roman" w:hAnsi="Times New Roman" w:cs="Times New Roman"/>
                <w:color w:val="00B050"/>
                <w:sz w:val="20"/>
                <w:szCs w:val="20"/>
              </w:rPr>
              <w:t>Shipment Details – Export Date   (US_DateOfExport)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2379</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Date/time/period format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Specification of the representation of a date, a date and time or of a period.</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101</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YYMMDD</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Calendar date: Y = Year; M = Month; D = Day.</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4" w:name="book5"/>
      <w:bookmarkEnd w:id="4"/>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DTM </w:t>
      </w:r>
      <w:r>
        <w:rPr>
          <w:rFonts w:ascii="Times New Roman" w:hAnsi="Times New Roman" w:cs="Times New Roman"/>
          <w:b/>
          <w:bCs/>
          <w:sz w:val="20"/>
          <w:szCs w:val="20"/>
        </w:rPr>
        <w:t>Date/Time/Period (Estimated Date/Time of Arrival)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0050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15</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dates, times or periods relevant to the whole message.  For example, actual date of arrival, elected date of presentation, etc.</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C507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DATE/TIME/PERIOD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Date and/or time, or period relevant to the specified date/time/period type.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2005</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Date/time/period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giving specific meaning to a date, time or period.</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17</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Delivery date/time, estimated</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Date and/or time when the shipper of the goods expects delivery will take place.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2380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Date/time/period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The value of a date, a date and time, a time or of a period in a specified representation.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USID6HSHP.ETADATE.</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Estimated Date and Time of Arrival (YYMMDD).</w:t>
            </w:r>
          </w:p>
          <w:p w:rsidR="00E23437" w:rsidRPr="002C751F" w:rsidRDefault="00E23437" w:rsidP="00B567C1">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Transport Details – Arrival        (JE_DateOfArrival)</w:t>
            </w:r>
          </w:p>
          <w:p w:rsidR="00E23437" w:rsidRPr="002C751F" w:rsidRDefault="00E23437" w:rsidP="00B567C1">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Shipment Details – ETA          (JE_DateAtFinalDestination)</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2379</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Date/time/period format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Specification of the representation of a date, a date and time or of a period.</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101</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YYMMDD</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Calendar date: Y = Year; M = Month; D = Day.</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5" w:name="book6"/>
      <w:bookmarkEnd w:id="5"/>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DTM </w:t>
      </w:r>
      <w:r>
        <w:rPr>
          <w:rFonts w:ascii="Times New Roman" w:hAnsi="Times New Roman" w:cs="Times New Roman"/>
          <w:b/>
          <w:bCs/>
          <w:sz w:val="20"/>
          <w:szCs w:val="20"/>
        </w:rPr>
        <w:t>Date/Time/Period (Departure Date)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0050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15</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dates, times or periods relevant to the whole message.  For example, actual date of arrival, elected date of presentation, etc.</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C507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DATE/TIME/PERIOD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Date and/or time, or period relevant to the specified date/time/period type.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2005</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Date/time/period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giving specific meaning to a date, time or period.</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133</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Departure date/time, estimated</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Date/time when carrier estimates that a means of transport should depart at the place of departure.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2380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Date/time/period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The value of a date, a date and time, a time or of a period in a specified representation.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USID6HSHP.DEPARTD.</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Departure Date (YYMMDD).</w:t>
            </w:r>
          </w:p>
          <w:p w:rsidR="00E23437" w:rsidRPr="002C751F" w:rsidRDefault="00E23437" w:rsidP="00B567C1">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Transport Details – Departure     (JE_ExportDate)</w:t>
            </w:r>
          </w:p>
          <w:p w:rsidR="00E23437" w:rsidRPr="002C751F" w:rsidRDefault="00E23437" w:rsidP="00B567C1">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color w:val="00B050"/>
                <w:sz w:val="20"/>
                <w:szCs w:val="20"/>
              </w:rPr>
              <w:t>Shipment Details – ETD          (JE_DateAtOrigin)</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2379</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Date/time/period format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Specification of the representation of a date, a date and time or of a period.</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101</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YYMMDD</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Calendar date: Y = Year; M = Month; D = Day.</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6" w:name="book7"/>
      <w:bookmarkEnd w:id="6"/>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MEA </w:t>
      </w:r>
      <w:r>
        <w:rPr>
          <w:rFonts w:ascii="Times New Roman" w:hAnsi="Times New Roman" w:cs="Times New Roman"/>
          <w:b/>
          <w:bCs/>
          <w:sz w:val="20"/>
          <w:szCs w:val="20"/>
        </w:rPr>
        <w:t>Measurements (Shipment Gross Weight)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0080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5</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various measurement factors where these are required for the whole declaration (message).</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6311</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MEASUREMENT PURPOSE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Specification of the purpose of the measurement.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WT</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Weights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C502</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MEASUREMENT DETAILS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measurement type.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6313</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Property measured,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Specification of the property measured.</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AAD</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Total gross weight</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[6292] Weight (mass) of goods including packing but excluding the carrier's equipment.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C174</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VALUE/RANGE</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Measurement value and relevant minimum and maximum tolerances in that order.</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6411</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Measure unit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Indication of the unit of measurement in which weight (mass), capacity, length, area, volume or other quantity is expressed.</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If IBM IHF Field Name USID6HSHP.GROSSWT is present in IHF, then map 'KGM' here.</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rsidP="00740AEA">
            <w:pPr>
              <w:pStyle w:val="NoSpacing"/>
            </w:pPr>
            <w:r w:rsidRPr="002C751F">
              <w:t>KGM</w:t>
            </w:r>
          </w:p>
          <w:p w:rsidR="00E23437" w:rsidRPr="002C751F" w:rsidRDefault="00E23437" w:rsidP="00740AEA">
            <w:pPr>
              <w:pStyle w:val="NoSpacing"/>
              <w:rPr>
                <w:color w:val="00B050"/>
                <w:sz w:val="24"/>
                <w:szCs w:val="24"/>
              </w:rPr>
            </w:pPr>
          </w:p>
        </w:tc>
        <w:tc>
          <w:tcPr>
            <w:tcW w:w="144" w:type="dxa"/>
            <w:tcBorders>
              <w:top w:val="nil"/>
              <w:left w:val="nil"/>
              <w:bottom w:val="nil"/>
              <w:right w:val="nil"/>
            </w:tcBorders>
          </w:tcPr>
          <w:p w:rsidR="00E23437" w:rsidRPr="002C751F" w:rsidRDefault="00E23437" w:rsidP="00740AEA">
            <w:pPr>
              <w:pStyle w:val="NoSpacing"/>
              <w:rPr>
                <w:sz w:val="24"/>
                <w:szCs w:val="24"/>
              </w:rPr>
            </w:pPr>
          </w:p>
        </w:tc>
        <w:tc>
          <w:tcPr>
            <w:tcW w:w="4823" w:type="dxa"/>
            <w:gridSpan w:val="4"/>
            <w:tcBorders>
              <w:top w:val="nil"/>
              <w:left w:val="nil"/>
              <w:bottom w:val="nil"/>
              <w:right w:val="nil"/>
            </w:tcBorders>
          </w:tcPr>
          <w:p w:rsidR="00E23437" w:rsidRPr="002C751F" w:rsidRDefault="00E23437" w:rsidP="00740AEA">
            <w:pPr>
              <w:pStyle w:val="NoSpacing"/>
            </w:pPr>
            <w:r w:rsidRPr="002C751F">
              <w:t>Kilogram</w:t>
            </w:r>
          </w:p>
          <w:p w:rsidR="00E23437" w:rsidRPr="002C751F" w:rsidRDefault="00E23437" w:rsidP="00740AEA">
            <w:pPr>
              <w:pStyle w:val="NoSpacing"/>
            </w:pPr>
            <w:r w:rsidRPr="002C751F">
              <w:rPr>
                <w:color w:val="00B050"/>
              </w:rPr>
              <w:t xml:space="preserve">Shipment Details – Total Weight Unit   (JE_TotalWeightUnit) </w:t>
            </w:r>
          </w:p>
          <w:p w:rsidR="00E23437" w:rsidRPr="002C751F" w:rsidRDefault="00E23437" w:rsidP="00740AEA">
            <w:pPr>
              <w:pStyle w:val="NoSpacing"/>
              <w:rPr>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6314</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Measurement value</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an..18</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Value of the measured unit.</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USID6HSHP.GROSSWT.</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Shipment Gross Weight.</w:t>
            </w:r>
          </w:p>
          <w:p w:rsidR="00E23437" w:rsidRPr="002C751F" w:rsidRDefault="00E23437" w:rsidP="00740AEA">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Shipment Details – Total Weight    (JE_TotalWeight)</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RFF </w:t>
      </w:r>
      <w:r>
        <w:rPr>
          <w:rFonts w:ascii="Times New Roman" w:hAnsi="Times New Roman" w:cs="Times New Roman"/>
          <w:b/>
          <w:bCs/>
          <w:sz w:val="20"/>
          <w:szCs w:val="20"/>
        </w:rPr>
        <w:t>Segment Group 1: Reference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0120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99</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various references, manifest quantities and package identities relevant to the whole message.</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0130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RFF</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Reference (Master Waybill Number)</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7" w:name="book8"/>
      <w:bookmarkEnd w:id="7"/>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RFF </w:t>
      </w:r>
      <w:r>
        <w:rPr>
          <w:rFonts w:ascii="Times New Roman" w:hAnsi="Times New Roman" w:cs="Times New Roman"/>
          <w:b/>
          <w:bCs/>
          <w:sz w:val="20"/>
          <w:szCs w:val="20"/>
        </w:rPr>
        <w:t>Reference (Master Waybill Number)</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0130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 (Reference)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various references relevant to the whole message.</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C506</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REFERENCE</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a reference.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1153</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Reference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giving specific meaning to a reference segment or a reference number.</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MWB</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Master air waybill number</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Reference number assigned to a master air waybill, see: 1001 = 741.</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1154</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Reference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number the nature and function of which can be qualified by an entry in data element 1153 Reference qualifier.</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USID6HSHP.MAWBNUM.</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Master Waybill Number.</w:t>
            </w:r>
          </w:p>
          <w:p w:rsidR="00E23437" w:rsidRPr="002C751F" w:rsidRDefault="00E23437">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Transport Details – Master Bill    (JE_MasterBill)</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RFF </w:t>
      </w:r>
      <w:r>
        <w:rPr>
          <w:rFonts w:ascii="Times New Roman" w:hAnsi="Times New Roman" w:cs="Times New Roman"/>
          <w:b/>
          <w:bCs/>
          <w:sz w:val="20"/>
          <w:szCs w:val="20"/>
        </w:rPr>
        <w:t>Segment Group 1: Reference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0120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99</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various references, manifest quantities and package identities relevant to the whole message.</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0130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RFF</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Reference (House Waybill Number)</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8" w:name="book9"/>
      <w:bookmarkEnd w:id="8"/>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RFF </w:t>
      </w:r>
      <w:r>
        <w:rPr>
          <w:rFonts w:ascii="Times New Roman" w:hAnsi="Times New Roman" w:cs="Times New Roman"/>
          <w:b/>
          <w:bCs/>
          <w:sz w:val="20"/>
          <w:szCs w:val="20"/>
        </w:rPr>
        <w:t>Reference (House Waybill Number)</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0130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 (Reference)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various references relevant to the whole message.</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C506</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REFERENCE</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a reference.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1153</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Reference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giving specific meaning to a reference segment or a reference number.</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HWB</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House waybill number</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Reference number assigned to a house waybill, see: 1001 = 703.</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1154</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Reference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number the nature and function of which can be qualified by an entry in data element 1153 Reference qualifier.</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USID6HSHP.HAWBNUM.</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House Waybill Number.</w:t>
            </w:r>
          </w:p>
          <w:p w:rsidR="00E23437" w:rsidRPr="002C751F" w:rsidRDefault="00E23437">
            <w:pPr>
              <w:autoSpaceDE w:val="0"/>
              <w:autoSpaceDN w:val="0"/>
              <w:adjustRightInd w:val="0"/>
              <w:spacing w:after="0" w:line="240" w:lineRule="auto"/>
              <w:ind w:right="144"/>
              <w:rPr>
                <w:rFonts w:ascii="Times New Roman" w:hAnsi="Times New Roman" w:cs="Times New Roman"/>
                <w:color w:val="00B050"/>
                <w:sz w:val="24"/>
                <w:szCs w:val="24"/>
              </w:rPr>
            </w:pPr>
            <w:r w:rsidRPr="002C751F">
              <w:rPr>
                <w:rFonts w:ascii="Times New Roman" w:hAnsi="Times New Roman" w:cs="Times New Roman"/>
                <w:color w:val="00B050"/>
                <w:sz w:val="20"/>
                <w:szCs w:val="20"/>
              </w:rPr>
              <w:t>Shipment Details- House Bill  (JE_HouseBill)</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RFF </w:t>
      </w:r>
      <w:r>
        <w:rPr>
          <w:rFonts w:ascii="Times New Roman" w:hAnsi="Times New Roman" w:cs="Times New Roman"/>
          <w:b/>
          <w:bCs/>
          <w:sz w:val="20"/>
          <w:szCs w:val="20"/>
        </w:rPr>
        <w:t>Segment Group 1: Reference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0120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99</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various references, manifest quantities and package identities relevant to the whole message.</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0130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RFF</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Reference (Number of Invoices)</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0150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Segment Group 2: Package</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10</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9" w:name="book10"/>
      <w:bookmarkEnd w:id="9"/>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RFF </w:t>
      </w:r>
      <w:r>
        <w:rPr>
          <w:rFonts w:ascii="Times New Roman" w:hAnsi="Times New Roman" w:cs="Times New Roman"/>
          <w:b/>
          <w:bCs/>
          <w:sz w:val="20"/>
          <w:szCs w:val="20"/>
        </w:rPr>
        <w:t>Reference (Number of Invoices)</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0130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 (Reference)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various references relevant to the whole message.</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C506</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REFERENCE</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a reference.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1153</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Reference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giving specific meaning to a reference segment or a reference number.</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AFL</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Associated invoices</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PAC </w:t>
      </w:r>
      <w:r>
        <w:rPr>
          <w:rFonts w:ascii="Times New Roman" w:hAnsi="Times New Roman" w:cs="Times New Roman"/>
          <w:b/>
          <w:bCs/>
          <w:sz w:val="20"/>
          <w:szCs w:val="20"/>
        </w:rPr>
        <w:t>Segment Group 2: Package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0150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r>
        <w:rPr>
          <w:rFonts w:ascii="Times New Roman" w:hAnsi="Times New Roman" w:cs="Times New Roman"/>
          <w:sz w:val="20"/>
          <w:szCs w:val="20"/>
        </w:rPr>
        <w:tab/>
        <w:t>Segment Group 1 (Reference)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 identifying the numbers of, the types of, and the markings individual packages.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0160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PAC</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Package</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10" w:name="book11"/>
      <w:bookmarkEnd w:id="10"/>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PAC </w:t>
      </w:r>
      <w:r>
        <w:rPr>
          <w:rFonts w:ascii="Times New Roman" w:hAnsi="Times New Roman" w:cs="Times New Roman"/>
          <w:b/>
          <w:bCs/>
          <w:sz w:val="20"/>
          <w:szCs w:val="20"/>
        </w:rPr>
        <w:t>Package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0160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 (Package)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number and type of packages manifested on a bill of lading, warehouse entry, etc.</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49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7224</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NUMBER OF PACKAGES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n..8</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Number of individual parts of a shipment either unpacked, or packed in such a way that they cannot be divided without first undoing the packing.</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4"/>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USID6HSHP.NUMINV.</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Total Number of Invoices.</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TDT </w:t>
      </w:r>
      <w:r>
        <w:rPr>
          <w:rFonts w:ascii="Times New Roman" w:hAnsi="Times New Roman" w:cs="Times New Roman"/>
          <w:b/>
          <w:bCs/>
          <w:sz w:val="20"/>
          <w:szCs w:val="20"/>
        </w:rPr>
        <w:t>Segment Group 4: Details of Transport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0200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5</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the mode, means and identification of the transport used.</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0210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TDT</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Details of Transport (Method of Transport)</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11" w:name="book12"/>
      <w:bookmarkEnd w:id="11"/>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TDT </w:t>
      </w:r>
      <w:r>
        <w:rPr>
          <w:rFonts w:ascii="Times New Roman" w:hAnsi="Times New Roman" w:cs="Times New Roman"/>
          <w:b/>
          <w:bCs/>
          <w:sz w:val="20"/>
          <w:szCs w:val="20"/>
        </w:rPr>
        <w:t>Details of Transport (Method of Transport)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0210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4 (Details of Transport)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mode and means of transport used.</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8051</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TRANSPORT STAGE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Qualifier giving a specific meaning to the transport details.</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20</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Main-carriage transport</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The primary stage in the movement of cargo from the point of origin to the intended destination.</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C220</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MODE OF TRANSPORT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Method of transport code or name. Code preferred.</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8067</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Mode of transport,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Coded method of transport used for the carriage of the goods.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USID6HSHP.TRANMOD.</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Mode of Transport.</w:t>
            </w:r>
          </w:p>
          <w:p w:rsidR="00E23437" w:rsidRPr="002C751F" w:rsidRDefault="00E23437" w:rsidP="00E04CEF">
            <w:pPr>
              <w:autoSpaceDE w:val="0"/>
              <w:autoSpaceDN w:val="0"/>
              <w:adjustRightInd w:val="0"/>
              <w:spacing w:after="0" w:line="240" w:lineRule="auto"/>
              <w:ind w:right="144"/>
              <w:rPr>
                <w:rFonts w:ascii="Times New Roman" w:hAnsi="Times New Roman" w:cs="Times New Roman"/>
                <w:color w:val="00B050"/>
                <w:sz w:val="24"/>
                <w:szCs w:val="24"/>
              </w:rPr>
            </w:pPr>
            <w:r w:rsidRPr="002C751F">
              <w:rPr>
                <w:rFonts w:ascii="Times New Roman" w:hAnsi="Times New Roman" w:cs="Times New Roman"/>
                <w:color w:val="00B050"/>
                <w:sz w:val="20"/>
                <w:szCs w:val="20"/>
              </w:rPr>
              <w:t>Shipment Type – Transport    (JE_TransportMode)</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1</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color w:val="00B050"/>
                <w:sz w:val="24"/>
                <w:szCs w:val="24"/>
              </w:rPr>
            </w:pPr>
            <w:r w:rsidRPr="002C751F">
              <w:rPr>
                <w:rFonts w:ascii="Times New Roman" w:hAnsi="Times New Roman" w:cs="Times New Roman"/>
                <w:sz w:val="20"/>
                <w:szCs w:val="20"/>
              </w:rPr>
              <w:t xml:space="preserve">Maritime                </w:t>
            </w:r>
            <w:r w:rsidRPr="002C751F">
              <w:rPr>
                <w:rFonts w:ascii="Times New Roman" w:hAnsi="Times New Roman" w:cs="Times New Roman"/>
                <w:color w:val="00B050"/>
                <w:sz w:val="20"/>
                <w:szCs w:val="20"/>
              </w:rPr>
              <w:t>SEA</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2</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color w:val="00B050"/>
                <w:sz w:val="24"/>
                <w:szCs w:val="24"/>
              </w:rPr>
            </w:pPr>
            <w:r w:rsidRPr="002C751F">
              <w:rPr>
                <w:rFonts w:ascii="Times New Roman" w:hAnsi="Times New Roman" w:cs="Times New Roman"/>
                <w:sz w:val="20"/>
                <w:szCs w:val="20"/>
              </w:rPr>
              <w:t xml:space="preserve">Rail                     </w:t>
            </w:r>
            <w:r w:rsidRPr="002C751F">
              <w:rPr>
                <w:rFonts w:ascii="Times New Roman" w:hAnsi="Times New Roman" w:cs="Times New Roman"/>
                <w:color w:val="00B050"/>
                <w:sz w:val="20"/>
                <w:szCs w:val="20"/>
              </w:rPr>
              <w:t>RAI</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3</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color w:val="00B050"/>
                <w:sz w:val="24"/>
                <w:szCs w:val="24"/>
              </w:rPr>
            </w:pPr>
            <w:r w:rsidRPr="002C751F">
              <w:rPr>
                <w:rFonts w:ascii="Times New Roman" w:hAnsi="Times New Roman" w:cs="Times New Roman"/>
                <w:sz w:val="20"/>
                <w:szCs w:val="20"/>
              </w:rPr>
              <w:t xml:space="preserve">Road                    </w:t>
            </w:r>
            <w:r w:rsidRPr="002C751F">
              <w:rPr>
                <w:rFonts w:ascii="Times New Roman" w:hAnsi="Times New Roman" w:cs="Times New Roman"/>
                <w:color w:val="00B050"/>
                <w:sz w:val="20"/>
                <w:szCs w:val="20"/>
              </w:rPr>
              <w:t>TRK</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4</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color w:val="00B050"/>
                <w:sz w:val="24"/>
                <w:szCs w:val="24"/>
              </w:rPr>
            </w:pPr>
            <w:r w:rsidRPr="002C751F">
              <w:rPr>
                <w:rFonts w:ascii="Times New Roman" w:hAnsi="Times New Roman" w:cs="Times New Roman"/>
                <w:sz w:val="20"/>
                <w:szCs w:val="20"/>
              </w:rPr>
              <w:t xml:space="preserve">Air                      </w:t>
            </w:r>
            <w:r w:rsidRPr="002C751F">
              <w:rPr>
                <w:rFonts w:ascii="Times New Roman" w:hAnsi="Times New Roman" w:cs="Times New Roman"/>
                <w:color w:val="00B050"/>
                <w:sz w:val="20"/>
                <w:szCs w:val="20"/>
              </w:rPr>
              <w:t>AIR</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6</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color w:val="00B050"/>
                <w:sz w:val="24"/>
                <w:szCs w:val="24"/>
              </w:rPr>
            </w:pPr>
            <w:r w:rsidRPr="002C751F">
              <w:rPr>
                <w:rFonts w:ascii="Times New Roman" w:hAnsi="Times New Roman" w:cs="Times New Roman"/>
                <w:sz w:val="20"/>
                <w:szCs w:val="20"/>
              </w:rPr>
              <w:t xml:space="preserve">Multimodal             </w:t>
            </w:r>
            <w:r w:rsidRPr="002C751F">
              <w:rPr>
                <w:rFonts w:ascii="Times New Roman" w:hAnsi="Times New Roman" w:cs="Times New Roman"/>
                <w:color w:val="00B050"/>
                <w:sz w:val="20"/>
                <w:szCs w:val="20"/>
              </w:rPr>
              <w:t>AUT</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12" w:name="book13"/>
      <w:bookmarkEnd w:id="12"/>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UNS </w:t>
      </w:r>
      <w:r>
        <w:rPr>
          <w:rFonts w:ascii="Times New Roman" w:hAnsi="Times New Roman" w:cs="Times New Roman"/>
          <w:b/>
          <w:bCs/>
          <w:sz w:val="20"/>
          <w:szCs w:val="20"/>
        </w:rPr>
        <w:t>Section Control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0410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service segment placed at the beginning of the detail section to indicate the beginning of that section.</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0081</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SECTION IDENTIFIER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a1</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 character identifying the next section in a message.</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Header/detail section separation</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To qualify the segment UNS, when separating the header from the detail section of a message.</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DMS </w:t>
      </w:r>
      <w:r>
        <w:rPr>
          <w:rFonts w:ascii="Times New Roman" w:hAnsi="Times New Roman" w:cs="Times New Roman"/>
          <w:b/>
          <w:bCs/>
          <w:sz w:val="20"/>
          <w:szCs w:val="20"/>
        </w:rPr>
        <w:t>Segment Group 10: Document/Message Summary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0420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999</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line item details for a commercial document.</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0430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DMS</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Document/Message Summary (Invoice Number/Type)</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0440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DTM</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Date/Time/Period (Invoice Date)</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0450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MEA</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Measurements (Invoice Gross Weight)</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5</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0460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Segment Group 11: Monetary Amount</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25</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0550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Segment Group 14: Name and Address</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10</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0550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Segment Group 14: Name and Address</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10</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0550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Segment Group 14: Name and Address</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10</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0550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Segment Group 14: Name and Address</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10</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0550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Segment Group 14: Name and Address</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10</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0610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Segment Group 16: Package</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10</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0670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Segment Group 18: Payment Terms Basis</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5</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0810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Segment Group 21: Line Item (Line Item Information)</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9999</w:t>
            </w:r>
          </w:p>
        </w:tc>
      </w:tr>
    </w:tbl>
    <w:p w:rsidR="00E23437" w:rsidRPr="004121B5"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13" w:name="book14"/>
      <w:bookmarkEnd w:id="13"/>
      <w:r w:rsidRPr="004121B5">
        <w:rPr>
          <w:rFonts w:ascii="Times New Roman" w:hAnsi="Times New Roman" w:cs="Times New Roman"/>
          <w:b/>
          <w:bCs/>
          <w:sz w:val="20"/>
          <w:szCs w:val="20"/>
        </w:rPr>
        <w:tab/>
        <w:t>Segment:</w:t>
      </w:r>
      <w:r w:rsidRPr="004121B5">
        <w:rPr>
          <w:rFonts w:ascii="Times New Roman" w:hAnsi="Times New Roman" w:cs="Times New Roman"/>
          <w:b/>
          <w:bCs/>
          <w:sz w:val="20"/>
          <w:szCs w:val="20"/>
        </w:rPr>
        <w:tab/>
        <w:t>DMS Document/Message Summary (Invoice Number/Type)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0430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10 (Document/Message Summary)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commercial document number, the document type and the number of detail lines within the document heading this group.</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49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1004</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DOCUMENT/MESSAGE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Reference number assigned to the document/message by the issuer.</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4"/>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USID6HINV.INVNUMB.</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Invoice Number.</w:t>
            </w:r>
          </w:p>
          <w:p w:rsidR="00E23437" w:rsidRPr="002C751F" w:rsidRDefault="00E23437">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Invoice Headers – Invoice No. (JZ_InvoiceNumber)</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14" w:name="book15"/>
      <w:bookmarkEnd w:id="14"/>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DTM </w:t>
      </w:r>
      <w:r>
        <w:rPr>
          <w:rFonts w:ascii="Times New Roman" w:hAnsi="Times New Roman" w:cs="Times New Roman"/>
          <w:b/>
          <w:bCs/>
          <w:sz w:val="20"/>
          <w:szCs w:val="20"/>
        </w:rPr>
        <w:t>Date/Time/Period (Invoice Date)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0440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10 (Document/Message Summary)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a date related to the commercial document identified in DMS.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C507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DATE/TIME/PERIOD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Date and/or time, or period relevant to the specified date/time/period type.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2005</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Date/time/period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giving specific meaning to a date, time or period.</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149</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Invoice date, required</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Date required for invoice issue.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2380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Date/time/period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The value of a date, a date and time, a time or of a period in a specified representation.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USID6HINV.INVDATE.</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Invoice Date (YYMMDD).</w:t>
            </w:r>
          </w:p>
          <w:p w:rsidR="00E23437" w:rsidRPr="002C751F" w:rsidRDefault="00E23437" w:rsidP="004121B5">
            <w:pPr>
              <w:autoSpaceDE w:val="0"/>
              <w:autoSpaceDN w:val="0"/>
              <w:adjustRightInd w:val="0"/>
              <w:spacing w:after="0" w:line="240" w:lineRule="auto"/>
              <w:ind w:right="144"/>
              <w:rPr>
                <w:rFonts w:ascii="Times New Roman" w:hAnsi="Times New Roman" w:cs="Times New Roman"/>
                <w:color w:val="00B050"/>
                <w:sz w:val="24"/>
                <w:szCs w:val="24"/>
              </w:rPr>
            </w:pPr>
            <w:r w:rsidRPr="002C751F">
              <w:rPr>
                <w:rFonts w:ascii="Times New Roman" w:hAnsi="Times New Roman" w:cs="Times New Roman"/>
                <w:color w:val="00B050"/>
                <w:sz w:val="20"/>
                <w:szCs w:val="20"/>
              </w:rPr>
              <w:t>Declaration – Invoice Headers – Inv. Date    (JZ_InvoiceDate)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2379</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Date/time/period format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Specification of the representation of a date, a date and time or of a period.</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101</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YYMMDD</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Calendar date: Y = Year; M = Month; D = Day.</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15" w:name="book16"/>
      <w:bookmarkEnd w:id="15"/>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MEA </w:t>
      </w:r>
      <w:r>
        <w:rPr>
          <w:rFonts w:ascii="Times New Roman" w:hAnsi="Times New Roman" w:cs="Times New Roman"/>
          <w:b/>
          <w:bCs/>
          <w:sz w:val="20"/>
          <w:szCs w:val="20"/>
        </w:rPr>
        <w:t>Measurements (Invoice Gross Weight)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0450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10 (Document/Message Summary)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5</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providing measurements values for the whole commercial document where required by an administration.</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6311</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MEASUREMENT PURPOSE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Specification of the purpose of the measurement.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WT</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Weights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C502</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MEASUREMENT DETAILS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measurement type.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6313</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Property measured,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Specification of the property measured.</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G</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Gross weight</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[6292] Weight (mass) of goods including packing but excluding the carrier's equipment.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C174</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VALUE/RANGE</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Measurement value and relevant minimum and maximum tolerances in that order.</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6411</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Measure unit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Indication of the unit of measurement in which weight (mass), capacity, length, area, volume or other quantity is expressed.</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USID6HINV.INVGSWT is present, populate this data element with KGM.</w:t>
            </w:r>
          </w:p>
          <w:p w:rsidR="00E23437" w:rsidRPr="002C751F" w:rsidRDefault="00E23437" w:rsidP="004121B5">
            <w:pPr>
              <w:autoSpaceDE w:val="0"/>
              <w:autoSpaceDN w:val="0"/>
              <w:adjustRightInd w:val="0"/>
              <w:spacing w:after="0" w:line="240" w:lineRule="auto"/>
              <w:ind w:right="144"/>
              <w:rPr>
                <w:rFonts w:ascii="Times New Roman" w:hAnsi="Times New Roman" w:cs="Times New Roman"/>
                <w:color w:val="00B050"/>
                <w:sz w:val="24"/>
                <w:szCs w:val="24"/>
              </w:rPr>
            </w:pPr>
            <w:r w:rsidRPr="002C751F">
              <w:rPr>
                <w:rFonts w:ascii="Times New Roman" w:hAnsi="Times New Roman" w:cs="Times New Roman"/>
                <w:color w:val="00B050"/>
                <w:sz w:val="20"/>
                <w:szCs w:val="20"/>
              </w:rPr>
              <w:t>Declaration – Invoice Headers – Weight UQ    (JZ_WeightUQ)</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KGM</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Kilogram</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6314</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Measurement value</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an..18</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Value of the measured unit.</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USID6HINV.INVGSWT.</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Invoice Gross Weight.</w:t>
            </w:r>
          </w:p>
          <w:p w:rsidR="00E23437" w:rsidRPr="002C751F" w:rsidRDefault="00E23437" w:rsidP="00F11044">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color w:val="00B050"/>
                <w:sz w:val="20"/>
                <w:szCs w:val="20"/>
              </w:rPr>
              <w:t>Declaration – Invoice Headers – Gross Weight    (JZ_Weight)</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MOA </w:t>
      </w:r>
      <w:r>
        <w:rPr>
          <w:rFonts w:ascii="Times New Roman" w:hAnsi="Times New Roman" w:cs="Times New Roman"/>
          <w:b/>
          <w:bCs/>
          <w:sz w:val="20"/>
          <w:szCs w:val="20"/>
        </w:rPr>
        <w:t>Segment Group 11: Monetary Amount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0460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r>
        <w:rPr>
          <w:rFonts w:ascii="Times New Roman" w:hAnsi="Times New Roman" w:cs="Times New Roman"/>
          <w:sz w:val="20"/>
          <w:szCs w:val="20"/>
        </w:rPr>
        <w:tab/>
        <w:t>Segment Group 10 (Document/Message Summary)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25</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various monetary amounts, currencies and rates of exchange that pertain to the whole commercial document.</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0470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MOA</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Monetary Amount (Invoice Total/IBM Currency Code)</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0470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MOA</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Monetary Amount (International Freight)</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0470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MOA</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Monetary Amount (US Content Value)</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0470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MOA</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Monetary Amount (Total Value of Items)</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0470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MOA</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Monetary Amount (Casing &amp; Packing)</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0470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MOA</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Monetary Amount (Non-Dutiable Charges)</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0470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MOA</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Monetary Amount (Other Dutiable Charges)</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0470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MOA</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Monetary Amount (Assists Amount)</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0480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Segment Group 12: Currencies</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16" w:name="book17"/>
      <w:bookmarkEnd w:id="16"/>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MOA </w:t>
      </w:r>
      <w:r>
        <w:rPr>
          <w:rFonts w:ascii="Times New Roman" w:hAnsi="Times New Roman" w:cs="Times New Roman"/>
          <w:b/>
          <w:bCs/>
          <w:sz w:val="20"/>
          <w:szCs w:val="20"/>
        </w:rPr>
        <w:t>Monetary Amount (Invoice Total/IBM Currency Code)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0470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11 (Monetary Amount)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a monetary amount related to the whole commercial document.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C516</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Amount of goods or services stated as a monetary amount in a specified currency.</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5025</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 type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Indication of type of amount.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77</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Invoice amount</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[5068] Total sum charged in respect of a single Invoice in accordance with the terms of delivery.</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5004</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n..18</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Number of monetary units.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USID6HINV.INVTOTA.</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Invoice Total.</w:t>
            </w:r>
          </w:p>
          <w:p w:rsidR="00E23437" w:rsidRPr="002C751F" w:rsidRDefault="00E23437" w:rsidP="00F11044">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color w:val="00B050"/>
                <w:sz w:val="20"/>
                <w:szCs w:val="20"/>
              </w:rPr>
              <w:t>Declaration – Invoice Headers – Invoice Total    (JZ_InvoiceAmount)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6345</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Currency,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name or symbol of the monetary unit involved in the transaction.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USID6HINV.INVTCUR.</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Invoice Currency Code.</w:t>
            </w:r>
          </w:p>
          <w:p w:rsidR="00E23437" w:rsidRPr="002C751F" w:rsidRDefault="00E23437" w:rsidP="00F11044">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Invoice Headers – Invoice Curr  (JZ_RX_NKInvoice_Currency)</w:t>
            </w:r>
          </w:p>
          <w:p w:rsidR="00E23437" w:rsidRDefault="00E23437" w:rsidP="00AF3EFD">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 xml:space="preserve">Note: Standard  ediEnterprise code mapping to be used to map the IBM currency code to the ediEnterprise currency code. </w:t>
            </w:r>
          </w:p>
          <w:p w:rsidR="00E23437" w:rsidRPr="002C751F" w:rsidRDefault="00E23437" w:rsidP="00AF3EFD">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color w:val="00B050"/>
                <w:sz w:val="20"/>
                <w:szCs w:val="20"/>
              </w:rPr>
              <w:t xml:space="preserve">DJR – I believe we IBM is sending a 2 digit ISO code – </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17" w:name="book18"/>
      <w:bookmarkEnd w:id="17"/>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MOA </w:t>
      </w:r>
      <w:r>
        <w:rPr>
          <w:rFonts w:ascii="Times New Roman" w:hAnsi="Times New Roman" w:cs="Times New Roman"/>
          <w:b/>
          <w:bCs/>
          <w:sz w:val="20"/>
          <w:szCs w:val="20"/>
        </w:rPr>
        <w:t>Monetary Amount (International Freight)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0470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11 (Monetary Amount)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a monetary amount related to the whole commercial document.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C516</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Amount of goods or services stated as a monetary amount in a specified currency.</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5025</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 type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Indication of type of amount.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64</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Freight charge</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Amount to be paid for moving goods, by whatever means, from one place to another, inclusive discounts, allowances, rebates, adjustment factors and additional cost relating to freight costs (UN/ECE Recommendation no 23).</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5004</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n..18</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Number of monetary units.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USID6HINV.INTFRTA.</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International Freight.</w:t>
            </w:r>
          </w:p>
          <w:p w:rsidR="00E23437" w:rsidRPr="002C751F" w:rsidRDefault="00E23437" w:rsidP="004003C0">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Invoice Headers – Invoice Charges – Code OFT - Amount          (JZ_Amount)</w:t>
            </w:r>
          </w:p>
          <w:p w:rsidR="00E23437" w:rsidRPr="002C751F" w:rsidRDefault="00E23437" w:rsidP="00A232FA">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color w:val="00B050"/>
                <w:sz w:val="20"/>
                <w:szCs w:val="20"/>
              </w:rPr>
              <w:t xml:space="preserve">Note: Currency taken from below CUX record </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18" w:name="book19"/>
      <w:bookmarkEnd w:id="18"/>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MOA </w:t>
      </w:r>
      <w:r>
        <w:rPr>
          <w:rFonts w:ascii="Times New Roman" w:hAnsi="Times New Roman" w:cs="Times New Roman"/>
          <w:b/>
          <w:bCs/>
          <w:sz w:val="20"/>
          <w:szCs w:val="20"/>
        </w:rPr>
        <w:t>Monetary Amount (US Content Value)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0470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11 (Monetary Amount)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a monetary function and up to five monetary amounts.</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C516</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Amount of goods or services stated as a monetary amount in a specified currency.</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5025</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 type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Indication of type of amount.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67</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Insurance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5004</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n..18</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Number of monetary units.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USID6HINV.USCONT.</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US Content Value.</w:t>
            </w:r>
          </w:p>
          <w:p w:rsidR="00E23437" w:rsidRPr="002C751F" w:rsidRDefault="00E23437" w:rsidP="004003C0">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Invoice Headers – Invoice Charges – Code ONS - Amount          (JZ_Amount)</w:t>
            </w:r>
          </w:p>
          <w:p w:rsidR="00E23437" w:rsidRPr="002C751F" w:rsidRDefault="00E23437" w:rsidP="00A232FA">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color w:val="00B050"/>
                <w:sz w:val="20"/>
                <w:szCs w:val="20"/>
              </w:rPr>
              <w:t xml:space="preserve">Note: Currency taken from below CUX record </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19" w:name="book20"/>
      <w:bookmarkEnd w:id="19"/>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MOA </w:t>
      </w:r>
      <w:r>
        <w:rPr>
          <w:rFonts w:ascii="Times New Roman" w:hAnsi="Times New Roman" w:cs="Times New Roman"/>
          <w:b/>
          <w:bCs/>
          <w:sz w:val="20"/>
          <w:szCs w:val="20"/>
        </w:rPr>
        <w:t>Monetary Amount (Total Value of Items)</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0470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11 (Monetary Amount)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monetary amount.</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C516</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Amount of goods or services stated as a monetary amount in a specified currency.</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5025</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 type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Indication of type of amount.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66</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Goods item total</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Net price x quantity for the line item.</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5004</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n..18</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Number of monetary units.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USID6HINV.ITEMVAL.</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Total Value of Items.</w:t>
            </w:r>
          </w:p>
          <w:p w:rsidR="00E23437" w:rsidRDefault="00E23437">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Not mapped at this point</w:t>
            </w:r>
          </w:p>
          <w:p w:rsidR="00E23437" w:rsidRPr="002C751F" w:rsidRDefault="00E23437">
            <w:pPr>
              <w:autoSpaceDE w:val="0"/>
              <w:autoSpaceDN w:val="0"/>
              <w:adjustRightInd w:val="0"/>
              <w:spacing w:after="0" w:line="240" w:lineRule="auto"/>
              <w:ind w:right="144"/>
              <w:rPr>
                <w:rFonts w:ascii="Times New Roman" w:hAnsi="Times New Roman" w:cs="Times New Roman"/>
                <w:color w:val="00B050"/>
                <w:sz w:val="24"/>
                <w:szCs w:val="24"/>
              </w:rPr>
            </w:pPr>
            <w:r>
              <w:rPr>
                <w:rFonts w:ascii="Times New Roman" w:hAnsi="Times New Roman" w:cs="Times New Roman"/>
                <w:color w:val="00B050"/>
                <w:sz w:val="20"/>
                <w:szCs w:val="20"/>
              </w:rPr>
              <w:t>DJR</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20" w:name="book21"/>
      <w:bookmarkEnd w:id="20"/>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MOA </w:t>
      </w:r>
      <w:r>
        <w:rPr>
          <w:rFonts w:ascii="Times New Roman" w:hAnsi="Times New Roman" w:cs="Times New Roman"/>
          <w:b/>
          <w:bCs/>
          <w:sz w:val="20"/>
          <w:szCs w:val="20"/>
        </w:rPr>
        <w:t>Monetary Amount (Casing &amp; Packing)</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0470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11 (Monetary Amount)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monetary amount.</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C516</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Amount of goods or services stated as a monetary amount in a specified currency.</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5025</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 type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Indication of type of amount.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106</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Packing cost</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Cost for packing concerning labour and/or material.</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5004</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n..18</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Number of monetary units.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USID6HINV.CASPACK.</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Casing &amp; Packing.</w:t>
            </w:r>
          </w:p>
          <w:p w:rsidR="00E23437" w:rsidRPr="002C751F" w:rsidRDefault="00E23437" w:rsidP="000F63E9">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Invoice Headers – Invoice Charges – Code PAC - Amount          (JZ_Amount)</w:t>
            </w:r>
          </w:p>
          <w:p w:rsidR="00E23437" w:rsidRPr="002C751F" w:rsidRDefault="00E23437" w:rsidP="00A232FA">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color w:val="00B050"/>
                <w:sz w:val="20"/>
                <w:szCs w:val="20"/>
              </w:rPr>
              <w:t xml:space="preserve">Note: Currency taken from below CUX record </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21" w:name="book22"/>
      <w:bookmarkEnd w:id="21"/>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MOA </w:t>
      </w:r>
      <w:r>
        <w:rPr>
          <w:rFonts w:ascii="Times New Roman" w:hAnsi="Times New Roman" w:cs="Times New Roman"/>
          <w:b/>
          <w:bCs/>
          <w:sz w:val="20"/>
          <w:szCs w:val="20"/>
        </w:rPr>
        <w:t>Monetary Amount (Non-Dutiable Charges)</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0470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11 (Monetary Amount)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monetary amount.</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C516</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Amount of goods or services stated as a monetary amount in a specified currency.</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5025</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 type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Indication of type of amount.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168</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Tax sub-totals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5004</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n..18</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Number of monetary units.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USID6HINV.NONDUTY.</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Non-Dutiable Charges.</w:t>
            </w:r>
          </w:p>
          <w:p w:rsidR="00E23437" w:rsidRPr="002C751F" w:rsidRDefault="00E23437" w:rsidP="000F63E9">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Invoice Headers – Invoice Charges – Code DED - Amount          (JZ_Amount)</w:t>
            </w:r>
          </w:p>
          <w:p w:rsidR="00E23437" w:rsidRPr="002C751F" w:rsidRDefault="00E23437" w:rsidP="00A232FA">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color w:val="00B050"/>
                <w:sz w:val="20"/>
                <w:szCs w:val="20"/>
              </w:rPr>
              <w:t xml:space="preserve">Note: Currency taken from below CUX record </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22" w:name="book23"/>
      <w:bookmarkEnd w:id="22"/>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MOA </w:t>
      </w:r>
      <w:r>
        <w:rPr>
          <w:rFonts w:ascii="Times New Roman" w:hAnsi="Times New Roman" w:cs="Times New Roman"/>
          <w:b/>
          <w:bCs/>
          <w:sz w:val="20"/>
          <w:szCs w:val="20"/>
        </w:rPr>
        <w:t>Monetary Amount (Other Dutiable Charges)</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0470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11 (Monetary Amount)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monetary amount.</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C516</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Amount of goods or services stated as a monetary amount in a specified currency.</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5025</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 type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Indication of type of amount.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105</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Other valuation charges (Customs</w:t>
            </w:r>
            <w:r w:rsidRPr="002C751F">
              <w:rPr>
                <w:rFonts w:ascii="Times New Roman" w:hAnsi="Times New Roman" w:cs="Times New Roman"/>
                <w:sz w:val="20"/>
                <w:szCs w:val="20"/>
              </w:rPr>
              <w:t>)</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Other valuation charges which are payable by reason of the importation or sale of the goods in the Customs territory.</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5004</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n..18</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Number of monetary units.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USID6HINV.OTHDUTY.</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Other Dutiable Charges.</w:t>
            </w:r>
          </w:p>
          <w:p w:rsidR="00E23437" w:rsidRPr="002C751F" w:rsidRDefault="00E23437" w:rsidP="000F63E9">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Invoice Headers – Invoice Charges – Code ADD - Amount          (JZ_Amount)</w:t>
            </w:r>
          </w:p>
          <w:p w:rsidR="00E23437" w:rsidRPr="002C751F" w:rsidRDefault="00E23437" w:rsidP="00A232FA">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color w:val="00B050"/>
                <w:sz w:val="20"/>
                <w:szCs w:val="20"/>
              </w:rPr>
              <w:t>Note: Currency taken from below CUX record</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23" w:name="book24"/>
      <w:bookmarkEnd w:id="23"/>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MOA </w:t>
      </w:r>
      <w:r>
        <w:rPr>
          <w:rFonts w:ascii="Times New Roman" w:hAnsi="Times New Roman" w:cs="Times New Roman"/>
          <w:b/>
          <w:bCs/>
          <w:sz w:val="20"/>
          <w:szCs w:val="20"/>
        </w:rPr>
        <w:t>Monetary Amount (Assists Amount)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0470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11 (Monetary Amount)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monetary amount.</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C516</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Amount of goods or services stated as a monetary amount in a specified currency.</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5025</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 type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Indication of type of amount.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206</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Additional amount covered: inspection costs</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Additional amount (inspection costs) which is also covered under the documentary credit.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5004</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n..18</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Number of monetary units.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USID6HINV.ASSISTS.</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Assists Amount.</w:t>
            </w:r>
          </w:p>
          <w:p w:rsidR="00E23437" w:rsidRPr="002C751F" w:rsidRDefault="00E23437" w:rsidP="00A232FA">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Invoice Headers – Invoice Charges – Code OTH - Amount          (JZ_Amount)</w:t>
            </w:r>
          </w:p>
          <w:p w:rsidR="00E23437" w:rsidRPr="002C751F" w:rsidRDefault="00E23437" w:rsidP="000A047B">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color w:val="00B050"/>
                <w:sz w:val="20"/>
                <w:szCs w:val="20"/>
              </w:rPr>
              <w:t xml:space="preserve">Note: Currency taken from below CUX record </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CUX </w:t>
      </w:r>
      <w:r>
        <w:rPr>
          <w:rFonts w:ascii="Times New Roman" w:hAnsi="Times New Roman" w:cs="Times New Roman"/>
          <w:b/>
          <w:bCs/>
          <w:sz w:val="20"/>
          <w:szCs w:val="20"/>
        </w:rPr>
        <w:t>Segment Group 12: Currencies</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0480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r>
        <w:rPr>
          <w:rFonts w:ascii="Times New Roman" w:hAnsi="Times New Roman" w:cs="Times New Roman"/>
          <w:sz w:val="20"/>
          <w:szCs w:val="20"/>
        </w:rPr>
        <w:tab/>
        <w:t>Segment Group 11 (Monetary Amount)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currencies, rate of exchange and an associated date.</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0490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CUX</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Currencies (ISO Currency Code)</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0500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DTM</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Date/Time/Period (Export Date)</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24" w:name="book25"/>
      <w:bookmarkEnd w:id="24"/>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CUX </w:t>
      </w:r>
      <w:r>
        <w:rPr>
          <w:rFonts w:ascii="Times New Roman" w:hAnsi="Times New Roman" w:cs="Times New Roman"/>
          <w:b/>
          <w:bCs/>
          <w:sz w:val="20"/>
          <w:szCs w:val="20"/>
        </w:rPr>
        <w:t>Currencies (ISO Currency Code)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0490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12 (Currencies)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currency details and a rate of exchange related to the preceding MOA.</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C504</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CURRENCY DETAILS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The usage to which a currency relates.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6347</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Currency details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Specification of the usage to which the currency relates.</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2</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Reference currency</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The currency applicable to amounts stated. It may have to be converted.</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6345</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Currency,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name or symbol of the monetary unit involved in the transaction.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USID6HINV.INVTCUR.</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ISO Invoice Currency Code.</w:t>
            </w:r>
          </w:p>
          <w:p w:rsidR="00E23437" w:rsidRPr="002C751F" w:rsidRDefault="00E23437" w:rsidP="00A232FA">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Invoice Headers – Invoice Charges – Curr.          (J7_RX_NKCurrency)</w:t>
            </w:r>
          </w:p>
          <w:p w:rsidR="00E23437" w:rsidRPr="002C751F" w:rsidRDefault="00E23437" w:rsidP="00A232FA">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color w:val="00B050"/>
                <w:sz w:val="20"/>
                <w:szCs w:val="20"/>
              </w:rPr>
              <w:t>Note: Currency relates to the above MOA records</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25" w:name="book26"/>
      <w:bookmarkEnd w:id="25"/>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DTM </w:t>
      </w:r>
      <w:r>
        <w:rPr>
          <w:rFonts w:ascii="Times New Roman" w:hAnsi="Times New Roman" w:cs="Times New Roman"/>
          <w:b/>
          <w:bCs/>
          <w:sz w:val="20"/>
          <w:szCs w:val="20"/>
        </w:rPr>
        <w:t>Date/Time/Period (Export Date)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0500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12 (Currencies)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4</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The effective date of the rate of exchange reported in this group.</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C507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DATE/TIME/PERIOD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Date and/or time, or period relevant to the specified date/time/period type.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2005</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Date/time/period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giving specific meaning to a date, time or period.</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129</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Exportation date</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Date when imported vessel/merchandise last left the country of export for the country of import.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2380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Date/time/period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The value of a date, a date and time, a time or of a period in a specified representation.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USID6HINV.EXPDATE.</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Export Date (YYMMDD).</w:t>
            </w:r>
          </w:p>
          <w:p w:rsidR="00E23437" w:rsidRPr="002C751F" w:rsidRDefault="00E23437" w:rsidP="000A047B">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Not Mapped – export date already mapped</w:t>
            </w:r>
          </w:p>
          <w:p w:rsidR="00E23437" w:rsidRPr="002C751F" w:rsidRDefault="00E23437" w:rsidP="000A047B">
            <w:pPr>
              <w:autoSpaceDE w:val="0"/>
              <w:autoSpaceDN w:val="0"/>
              <w:adjustRightInd w:val="0"/>
              <w:spacing w:after="0" w:line="240" w:lineRule="auto"/>
              <w:ind w:right="144"/>
              <w:rPr>
                <w:rFonts w:ascii="Times New Roman" w:hAnsi="Times New Roman" w:cs="Times New Roman"/>
                <w:color w:val="00B050"/>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2379</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Date/time/period format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Specification of the representation of a date, a date and time or of a period.</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101</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YYMMDD</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Calendar date: Y = Year; M = Month; D = Day.</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NAD </w:t>
      </w:r>
      <w:r>
        <w:rPr>
          <w:rFonts w:ascii="Times New Roman" w:hAnsi="Times New Roman" w:cs="Times New Roman"/>
          <w:b/>
          <w:bCs/>
          <w:sz w:val="20"/>
          <w:szCs w:val="20"/>
        </w:rPr>
        <w:t>Segment Group 14: Name and Address</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0550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r>
        <w:rPr>
          <w:rFonts w:ascii="Times New Roman" w:hAnsi="Times New Roman" w:cs="Times New Roman"/>
          <w:sz w:val="20"/>
          <w:szCs w:val="20"/>
        </w:rPr>
        <w:tab/>
        <w:t>Segment Group 10 (Document/Message Summary)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the parties and other related documentary requirements associated with the whole commercial document.</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0560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NAD</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Name and Address (Invoicing Location/Country)</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26" w:name="book27"/>
      <w:bookmarkEnd w:id="26"/>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NAD </w:t>
      </w:r>
      <w:r>
        <w:rPr>
          <w:rFonts w:ascii="Times New Roman" w:hAnsi="Times New Roman" w:cs="Times New Roman"/>
          <w:b/>
          <w:bCs/>
          <w:sz w:val="20"/>
          <w:szCs w:val="20"/>
        </w:rPr>
        <w:t>Name and Address (Invoicing Location/Country)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0560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14 (Name and Address)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parties and addresses relevant to the whole commercial document.  For example, manufacturer, invoicer, buyer, etc.</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3035</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PARTY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giving specific meaning to a party.</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II</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Issuer of invoice</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(3028) Party issuing an invoice.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C082</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PARTY IDENTIFICATION DETAILS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a transaction party by code.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3039</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Party id. identification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identifying a party involved in a transaction.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USID6HINV.INVCODE.</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Invoicer Code.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3207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COUNTRY,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name of a country or other geographical entity as specified in ISO 3166.</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USID6HINV.INVCTRY.</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Invoicing Country.</w:t>
            </w:r>
          </w:p>
          <w:p w:rsidR="00E23437" w:rsidRPr="002C751F" w:rsidRDefault="00E23437" w:rsidP="00833DE2">
            <w:pPr>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NAD </w:t>
      </w:r>
      <w:r>
        <w:rPr>
          <w:rFonts w:ascii="Times New Roman" w:hAnsi="Times New Roman" w:cs="Times New Roman"/>
          <w:b/>
          <w:bCs/>
          <w:sz w:val="20"/>
          <w:szCs w:val="20"/>
        </w:rPr>
        <w:t>Segment Group 14: Name and Address</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0550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r>
        <w:rPr>
          <w:rFonts w:ascii="Times New Roman" w:hAnsi="Times New Roman" w:cs="Times New Roman"/>
          <w:sz w:val="20"/>
          <w:szCs w:val="20"/>
        </w:rPr>
        <w:tab/>
        <w:t>Segment Group 10 (Document/Message Summary)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the parties and other related documentary requirements associated with the whole commercial document.</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0560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NAD</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Name and Address (Invoicing Vendor Location)</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27" w:name="book28"/>
      <w:bookmarkEnd w:id="27"/>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NAD </w:t>
      </w:r>
      <w:r>
        <w:rPr>
          <w:rFonts w:ascii="Times New Roman" w:hAnsi="Times New Roman" w:cs="Times New Roman"/>
          <w:b/>
          <w:bCs/>
          <w:sz w:val="20"/>
          <w:szCs w:val="20"/>
        </w:rPr>
        <w:t>Name and Address (Invoicing Vendor Location)</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0560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14 (Name and Address)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parties and addresses relevant to the whole commercial document.  For example, manufacturer, invoicer, buyer, etc.</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3035</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PARTY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giving specific meaning to a party.</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VN</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Vendor</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Party vending goods or services.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C082</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PARTY IDENTIFICATION DETAILS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a transaction party by code.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3039</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Party id. Identification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identifying a party involved in a transaction.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USID6HINV.INVVEND.</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Invoicing Vendor Code.</w:t>
            </w:r>
          </w:p>
          <w:p w:rsidR="00E23437" w:rsidRPr="002C751F" w:rsidRDefault="00E23437">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Invoice Header – Supplier   (JZ_OH_Supplier)</w:t>
            </w:r>
          </w:p>
          <w:p w:rsidR="00E23437" w:rsidRDefault="00E23437">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Note: Standard code mapping can be used if required</w:t>
            </w:r>
          </w:p>
          <w:p w:rsidR="00E23437" w:rsidRPr="002C751F" w:rsidRDefault="00E23437">
            <w:pPr>
              <w:autoSpaceDE w:val="0"/>
              <w:autoSpaceDN w:val="0"/>
              <w:adjustRightInd w:val="0"/>
              <w:spacing w:after="0" w:line="240" w:lineRule="auto"/>
              <w:ind w:right="144"/>
              <w:rPr>
                <w:rFonts w:ascii="Times New Roman" w:hAnsi="Times New Roman" w:cs="Times New Roman"/>
                <w:color w:val="00B050"/>
                <w:sz w:val="24"/>
                <w:szCs w:val="24"/>
              </w:rPr>
            </w:pPr>
            <w:r>
              <w:rPr>
                <w:rFonts w:ascii="Times New Roman" w:hAnsi="Times New Roman" w:cs="Times New Roman"/>
                <w:color w:val="00B050"/>
                <w:sz w:val="20"/>
                <w:szCs w:val="20"/>
              </w:rPr>
              <w:t>DJR  - ibm vendor identifier – hard-coded to 000895</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NAD </w:t>
      </w:r>
      <w:r>
        <w:rPr>
          <w:rFonts w:ascii="Times New Roman" w:hAnsi="Times New Roman" w:cs="Times New Roman"/>
          <w:b/>
          <w:bCs/>
          <w:sz w:val="20"/>
          <w:szCs w:val="20"/>
        </w:rPr>
        <w:t>Segment Group 14: Name and Address</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0550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r>
        <w:rPr>
          <w:rFonts w:ascii="Times New Roman" w:hAnsi="Times New Roman" w:cs="Times New Roman"/>
          <w:sz w:val="20"/>
          <w:szCs w:val="20"/>
        </w:rPr>
        <w:tab/>
        <w:t>Segment Group 10 (Document/Message Summary)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the parties and other related documentary requirements associated with the whole commercial document.</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0560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NAD</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Name and Address (Ship From Location/Country).</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28" w:name="book29"/>
      <w:bookmarkEnd w:id="28"/>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NAD </w:t>
      </w:r>
      <w:r>
        <w:rPr>
          <w:rFonts w:ascii="Times New Roman" w:hAnsi="Times New Roman" w:cs="Times New Roman"/>
          <w:b/>
          <w:bCs/>
          <w:sz w:val="20"/>
          <w:szCs w:val="20"/>
        </w:rPr>
        <w:t>Name and Address (Ship From Location/Country).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0560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14 (Name and Address)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parties and addresses relevant to the whole commercial document.  For example, manufacturer, invoicer, buyer, etc.</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3035</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PARTY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giving specific meaning to a party.</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SF</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Ship from</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party from where goods will be or have been shipped.</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C082</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PARTY IDENTIFICATION DETAILS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a transaction party by code.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3039</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Party id. Identification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identifying a party involved in a transaction.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USID6HINV.SFLOCCD.</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Ship From Location Code.</w:t>
            </w:r>
          </w:p>
          <w:p w:rsidR="00E23437" w:rsidRPr="002C751F" w:rsidRDefault="00E23437">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Customs Declaration – Invoice Header- Origin (US_UC_NKCountryOfOrigin)</w:t>
            </w:r>
          </w:p>
          <w:p w:rsidR="00E23437" w:rsidRDefault="00E23437">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Mapping required</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color w:val="00B050"/>
                <w:sz w:val="20"/>
                <w:szCs w:val="20"/>
              </w:rPr>
              <w:t>DJR – IBM location code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3207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COUNTRY,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name of a country or other geographical entity as specified in ISO 3166.</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USID6HINV.SFCTRY.</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Ship From Country.</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Pr>
                <w:rFonts w:ascii="Times New Roman" w:hAnsi="Times New Roman" w:cs="Times New Roman"/>
                <w:sz w:val="20"/>
                <w:szCs w:val="20"/>
              </w:rPr>
              <w:t>DJR – IBM country code</w:t>
            </w:r>
          </w:p>
          <w:p w:rsidR="00E23437" w:rsidRPr="002C751F" w:rsidRDefault="00E23437" w:rsidP="00833DE2">
            <w:pPr>
              <w:autoSpaceDE w:val="0"/>
              <w:autoSpaceDN w:val="0"/>
              <w:adjustRightInd w:val="0"/>
              <w:spacing w:after="0" w:line="240" w:lineRule="auto"/>
              <w:ind w:right="144"/>
              <w:rPr>
                <w:rFonts w:ascii="Times New Roman" w:hAnsi="Times New Roman" w:cs="Times New Roman"/>
                <w:sz w:val="20"/>
                <w:szCs w:val="20"/>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NAD </w:t>
      </w:r>
      <w:r>
        <w:rPr>
          <w:rFonts w:ascii="Times New Roman" w:hAnsi="Times New Roman" w:cs="Times New Roman"/>
          <w:b/>
          <w:bCs/>
          <w:sz w:val="20"/>
          <w:szCs w:val="20"/>
        </w:rPr>
        <w:t>Segment Group 14: Name and Address</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0550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r>
        <w:rPr>
          <w:rFonts w:ascii="Times New Roman" w:hAnsi="Times New Roman" w:cs="Times New Roman"/>
          <w:sz w:val="20"/>
          <w:szCs w:val="20"/>
        </w:rPr>
        <w:tab/>
        <w:t>Segment Group 10 (Document/Message Summary)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the parties and other related documentary requirements associated with the whole commercial document.</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0560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NAD</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Name and Address (Ship To Location/Country)</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29" w:name="book30"/>
      <w:bookmarkEnd w:id="29"/>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NAD </w:t>
      </w:r>
      <w:r>
        <w:rPr>
          <w:rFonts w:ascii="Times New Roman" w:hAnsi="Times New Roman" w:cs="Times New Roman"/>
          <w:b/>
          <w:bCs/>
          <w:sz w:val="20"/>
          <w:szCs w:val="20"/>
        </w:rPr>
        <w:t>Name and Address (Ship To Location/Country)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0560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14 (Name and Address)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parties and addresses relevant to the whole commercial document.  For example, manufacturer, invoicer, buyer, etc.</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3035</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PARTY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Height w:val="328"/>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giving specific meaning to a party.</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ST</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Ship to</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party to where goods will be or have been shipped.</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C082</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PARTY IDENTIFICATION DETAILS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a transaction party by code.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3039</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Party id. identification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identifying a party involved in a transaction.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USID6HINV.STLOCCD.</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Ship To Location Code.</w:t>
            </w:r>
          </w:p>
          <w:p w:rsidR="00E23437" w:rsidRDefault="00E23437">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Shipment Details – Destination  (JE_RL_NKFinalDestination)</w:t>
            </w:r>
          </w:p>
          <w:p w:rsidR="00E23437" w:rsidRPr="002C751F" w:rsidRDefault="00E23437">
            <w:pPr>
              <w:autoSpaceDE w:val="0"/>
              <w:autoSpaceDN w:val="0"/>
              <w:adjustRightInd w:val="0"/>
              <w:spacing w:after="0" w:line="240" w:lineRule="auto"/>
              <w:ind w:right="144"/>
              <w:rPr>
                <w:rFonts w:ascii="Times New Roman" w:hAnsi="Times New Roman" w:cs="Times New Roman"/>
                <w:color w:val="00B050"/>
                <w:sz w:val="20"/>
                <w:szCs w:val="20"/>
              </w:rPr>
            </w:pPr>
            <w:r>
              <w:rPr>
                <w:rFonts w:ascii="Times New Roman" w:hAnsi="Times New Roman" w:cs="Times New Roman"/>
                <w:color w:val="00B050"/>
                <w:sz w:val="20"/>
                <w:szCs w:val="20"/>
              </w:rPr>
              <w:t>DJR – IBM location code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3207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COUNTRY,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name of a country or other geographical entity as specified in ISO 3166.</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USID6HINV.STCTRY.</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Ship To Country.</w:t>
            </w:r>
          </w:p>
          <w:p w:rsidR="00E23437" w:rsidRPr="002C751F" w:rsidRDefault="00E23437">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Shipment Details – Destination  (JE_RL_NKFinalDestination)</w:t>
            </w:r>
          </w:p>
          <w:p w:rsidR="00E23437" w:rsidRPr="002C751F" w:rsidRDefault="00E23437">
            <w:pPr>
              <w:autoSpaceDE w:val="0"/>
              <w:autoSpaceDN w:val="0"/>
              <w:adjustRightInd w:val="0"/>
              <w:spacing w:after="0" w:line="240" w:lineRule="auto"/>
              <w:ind w:right="144"/>
              <w:rPr>
                <w:rFonts w:ascii="Times New Roman" w:hAnsi="Times New Roman" w:cs="Times New Roman"/>
                <w:color w:val="00B050"/>
                <w:sz w:val="20"/>
                <w:szCs w:val="20"/>
              </w:rPr>
            </w:pPr>
          </w:p>
          <w:p w:rsidR="00E23437" w:rsidRDefault="00E23437">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Note : Both fields used with codemapping</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color w:val="00B050"/>
                <w:sz w:val="20"/>
                <w:szCs w:val="20"/>
              </w:rPr>
              <w:t>IBM country code</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NAD </w:t>
      </w:r>
      <w:r>
        <w:rPr>
          <w:rFonts w:ascii="Times New Roman" w:hAnsi="Times New Roman" w:cs="Times New Roman"/>
          <w:b/>
          <w:bCs/>
          <w:sz w:val="20"/>
          <w:szCs w:val="20"/>
        </w:rPr>
        <w:t>Segment Group 14: Name and Address</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0550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r>
        <w:rPr>
          <w:rFonts w:ascii="Times New Roman" w:hAnsi="Times New Roman" w:cs="Times New Roman"/>
          <w:sz w:val="20"/>
          <w:szCs w:val="20"/>
        </w:rPr>
        <w:tab/>
        <w:t>Segment Group 10 (Document/Message Summary)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the parties and other related documentary requirements associated with the whole commercial document.</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0560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NAD</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Name and Address (Invoice To Location/Country)</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30" w:name="book31"/>
      <w:bookmarkEnd w:id="30"/>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NAD </w:t>
      </w:r>
      <w:r>
        <w:rPr>
          <w:rFonts w:ascii="Times New Roman" w:hAnsi="Times New Roman" w:cs="Times New Roman"/>
          <w:b/>
          <w:bCs/>
          <w:sz w:val="20"/>
          <w:szCs w:val="20"/>
        </w:rPr>
        <w:t>Name and Address (Invoice To Location/Country)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0560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14 (Name and Address)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parties and addresses relevant to the whole commercial document.  For example, manufacturer, invoicer, buyer, etc.</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3035</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PARTY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giving specific meaning to a party.</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IV</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Invoicee</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(3006) Party to whom an invoice is issued.</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C082</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PARTY IDENTIFICATION DETAILS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a transaction party by code.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3039</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Party id. identification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identifying a party involved in a transaction.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USID6HINV.ITLOCCD.</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Invoice To Location Code.</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sz w:val="20"/>
                <w:szCs w:val="20"/>
              </w:rPr>
              <w:t>DJR – IBM location code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3207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COUNTRY,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name of a country or other geographical entity as specified in ISO 3166.</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USID6HINV.ITCTRY.</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Invoice To Country.</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sz w:val="20"/>
                <w:szCs w:val="20"/>
              </w:rPr>
              <w:t>DJR – IBM country code</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PAC </w:t>
      </w:r>
      <w:r>
        <w:rPr>
          <w:rFonts w:ascii="Times New Roman" w:hAnsi="Times New Roman" w:cs="Times New Roman"/>
          <w:b/>
          <w:bCs/>
          <w:sz w:val="20"/>
          <w:szCs w:val="20"/>
        </w:rPr>
        <w:t>Segment Group 16: Package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0610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r>
        <w:rPr>
          <w:rFonts w:ascii="Times New Roman" w:hAnsi="Times New Roman" w:cs="Times New Roman"/>
          <w:sz w:val="20"/>
          <w:szCs w:val="20"/>
        </w:rPr>
        <w:tab/>
        <w:t>Segment Group 10 (Document/Message Summary)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the number, type, and contents of the shipping units associated with the entire commercial document.</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0620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PAC</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Package (Total Number of Cases/Items)</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31" w:name="book32"/>
      <w:bookmarkEnd w:id="31"/>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PAC </w:t>
      </w:r>
      <w:r>
        <w:rPr>
          <w:rFonts w:ascii="Times New Roman" w:hAnsi="Times New Roman" w:cs="Times New Roman"/>
          <w:b/>
          <w:bCs/>
          <w:sz w:val="20"/>
          <w:szCs w:val="20"/>
        </w:rPr>
        <w:t>Package (Total Number of Cases/Items)</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0620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16 (Package)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number and type of shipping units covered by the whole document.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7224</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NUMBER OF PACKAGES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n..8</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Number of individual parts of a shipment either unpacked, or packed in such a way that they cannot be divided without first undoing the packing.</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USID6HINV.CASEQTY.</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Total Number of Cases.</w:t>
            </w:r>
          </w:p>
          <w:p w:rsidR="00E23437" w:rsidRPr="002C751F" w:rsidRDefault="00E23437" w:rsidP="00C57D6F">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Invoice Headers – Packages    (JZ_NoOfPacks)</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C402</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PACKAGE TYPE IDENTIFICATION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form in which goods are described.</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7077</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description type,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indicating the format of a description.</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Free-form</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7064</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Type of packages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Description of the form in which goods are presented.</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USID6HINV.NUMITEM.</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Total Number of Items.</w:t>
            </w:r>
          </w:p>
          <w:p w:rsidR="00E23437" w:rsidRPr="002C751F" w:rsidRDefault="00E23437" w:rsidP="00C0599A">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 xml:space="preserve">Declaration – Invoice Headers – Packages   </w:t>
            </w:r>
            <w:r>
              <w:rPr>
                <w:rFonts w:ascii="Times New Roman" w:hAnsi="Times New Roman" w:cs="Times New Roman"/>
                <w:color w:val="00B050"/>
                <w:sz w:val="20"/>
                <w:szCs w:val="20"/>
              </w:rPr>
              <w:t>UQ</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PAT </w:t>
      </w:r>
      <w:r>
        <w:rPr>
          <w:rFonts w:ascii="Times New Roman" w:hAnsi="Times New Roman" w:cs="Times New Roman"/>
          <w:b/>
          <w:bCs/>
          <w:sz w:val="20"/>
          <w:szCs w:val="20"/>
        </w:rPr>
        <w:t>Segment Group 18: Payment Terms Basis</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0670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r>
        <w:rPr>
          <w:rFonts w:ascii="Times New Roman" w:hAnsi="Times New Roman" w:cs="Times New Roman"/>
          <w:sz w:val="20"/>
          <w:szCs w:val="20"/>
        </w:rPr>
        <w:tab/>
        <w:t>Segment Group 10 (Document/Message Summary)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5</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the payment terms for the whole commercial document.</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0680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PAT</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Payment Terms Basis</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0710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FTX</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(MFGR Ship ID/Charge Indicator)</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32" w:name="book33"/>
      <w:bookmarkEnd w:id="32"/>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PAT </w:t>
      </w:r>
      <w:r>
        <w:rPr>
          <w:rFonts w:ascii="Times New Roman" w:hAnsi="Times New Roman" w:cs="Times New Roman"/>
          <w:b/>
          <w:bCs/>
          <w:sz w:val="20"/>
          <w:szCs w:val="20"/>
        </w:rPr>
        <w:t>Payment Terms Basis</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0680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18 (Payment Terms Basis)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payment terms in coded format for the whole commercial document.</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4279</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PAYMENT TERMS TYPE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type of payment terms.</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Basic</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Payment conditions normally applied.</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33" w:name="book34"/>
      <w:bookmarkEnd w:id="33"/>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FTX </w:t>
      </w:r>
      <w:r>
        <w:rPr>
          <w:rFonts w:ascii="Times New Roman" w:hAnsi="Times New Roman" w:cs="Times New Roman"/>
          <w:b/>
          <w:bCs/>
          <w:sz w:val="20"/>
          <w:szCs w:val="20"/>
        </w:rPr>
        <w:t>Free Text (MFGR Ship ID/Charge Indicator)</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0710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18 (Payment Terms Basis)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terms of delivery in narrative form.</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4451</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TEXT SUBJECT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specifying subject of a free text.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CUR</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Customer remarks</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Remarks from or for a supplier of goods or services.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C107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TEXT REFERENCE</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Coded reference to a standard text and its source.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4441</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 identification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an..17</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in coded form.</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USID6HINV.MFGSHID.</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Mfgr Shipper ID.</w:t>
            </w:r>
          </w:p>
          <w:p w:rsidR="00E23437" w:rsidRPr="002C751F" w:rsidRDefault="00E23437" w:rsidP="00A74B16">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 xml:space="preserve">Declaration – Invoice Header – Organizations – Manufacturer </w:t>
            </w:r>
          </w:p>
          <w:p w:rsidR="00E23437" w:rsidRDefault="00E23437" w:rsidP="00A74B16">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 xml:space="preserve">Note: </w:t>
            </w:r>
            <w:r w:rsidRPr="002C751F">
              <w:rPr>
                <w:rFonts w:ascii="Times New Roman" w:hAnsi="Times New Roman" w:cs="Times New Roman"/>
                <w:vanish/>
                <w:color w:val="00B050"/>
                <w:sz w:val="20"/>
                <w:szCs w:val="20"/>
              </w:rPr>
              <w:t>link to the Manufaturerodemapping if requiredcy code.</w:t>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vanish/>
                <w:color w:val="00B050"/>
                <w:sz w:val="20"/>
                <w:szCs w:val="20"/>
              </w:rPr>
              <w:pgNum/>
            </w:r>
            <w:r w:rsidRPr="002C751F">
              <w:rPr>
                <w:rFonts w:ascii="Times New Roman" w:hAnsi="Times New Roman" w:cs="Times New Roman"/>
                <w:color w:val="00B050"/>
                <w:sz w:val="20"/>
                <w:szCs w:val="20"/>
              </w:rPr>
              <w:t>MID Code will link to the Manufaturer</w:t>
            </w:r>
          </w:p>
          <w:p w:rsidR="00E23437" w:rsidRPr="002C751F" w:rsidRDefault="00E23437" w:rsidP="00A74B16">
            <w:pPr>
              <w:autoSpaceDE w:val="0"/>
              <w:autoSpaceDN w:val="0"/>
              <w:adjustRightInd w:val="0"/>
              <w:spacing w:after="0" w:line="240" w:lineRule="auto"/>
              <w:ind w:right="144"/>
              <w:rPr>
                <w:rFonts w:ascii="Times New Roman" w:hAnsi="Times New Roman" w:cs="Times New Roman"/>
                <w:color w:val="00B050"/>
                <w:sz w:val="24"/>
                <w:szCs w:val="24"/>
              </w:rPr>
            </w:pPr>
            <w:r>
              <w:rPr>
                <w:rFonts w:ascii="Times New Roman" w:hAnsi="Times New Roman" w:cs="Times New Roman"/>
                <w:color w:val="00B050"/>
                <w:sz w:val="20"/>
                <w:szCs w:val="20"/>
              </w:rPr>
              <w:t>DJR – might be blank</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C108</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TEXT LITERAL</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one to five lines.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field available to the message sender for information.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USID6HINV.CHGIND.</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Charge Indicator.</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sz w:val="20"/>
                <w:szCs w:val="20"/>
              </w:rPr>
              <w:t>DJR – IBM invoice charge indicator</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LIN </w:t>
      </w:r>
      <w:r>
        <w:rPr>
          <w:rFonts w:ascii="Times New Roman" w:hAnsi="Times New Roman" w:cs="Times New Roman"/>
          <w:b/>
          <w:bCs/>
          <w:sz w:val="20"/>
          <w:szCs w:val="20"/>
        </w:rPr>
        <w:t>Segment Group 21: Line Item (Line Item Information)</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0810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r>
        <w:rPr>
          <w:rFonts w:ascii="Times New Roman" w:hAnsi="Times New Roman" w:cs="Times New Roman"/>
          <w:sz w:val="20"/>
          <w:szCs w:val="20"/>
        </w:rPr>
        <w:tab/>
        <w:t>Segment Group 10 (Document/Message Summary)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9999</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line item details for a commercial document.</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0820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LIN</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Line Item (Line Item Information)</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0830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PIA</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Additional Product Id</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0840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QTY</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Quantity</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0870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MEA</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Measurements (Box Gross Weight)</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5</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0870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MEA</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Measurements (Box Net Weight)</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0890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MOA</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Monetary Amount (Item Unit Price)</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15</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0890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MOA</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Monetary Amount (Item Amount)</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0890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MOA</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Monetary Amount (Assists)</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0910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GIR</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Related Identification Numbers (Case Number/Count)</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9999</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0910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GIR</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Related Identification Numbers (Alternate TSUS Number)</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0910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GIR</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Related Identification Numbers (Additional HTS Number)</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0910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GIR</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Related Identification Numbers (Assist Number)</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0950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Segment Group 23: Allowance or Charge</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10</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1040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Segment Group 25: Terms of Delivery or Transport</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1120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Segment Group 27: Item Description</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5</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1120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Segment Group 27: Item Description</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1120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Segment Group 27: Item Description</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1120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Segment Group 27: Item Description</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1150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Segment Group 28: Package</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10</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34" w:name="book35"/>
      <w:bookmarkEnd w:id="34"/>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LIN </w:t>
      </w:r>
      <w:r>
        <w:rPr>
          <w:rFonts w:ascii="Times New Roman" w:hAnsi="Times New Roman" w:cs="Times New Roman"/>
          <w:b/>
          <w:bCs/>
          <w:sz w:val="20"/>
          <w:szCs w:val="20"/>
        </w:rPr>
        <w:t>Line Item (Line Item Information)</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0820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21 (Line Item (Line Item Information))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line item number and the item number identification of a particular commercial document line.</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1082</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LINE ITEM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an..6</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Serial number designating each separate item within a series of articles.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USID6DITM.ITMSEQN.</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Item and Sub-Item Sequence Number - Product Iteration within the Invoice.</w:t>
            </w:r>
          </w:p>
          <w:p w:rsidR="00E23437" w:rsidRPr="002C751F" w:rsidRDefault="00E23437">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 Lines -  Line No        (JI_LineNo)</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1222</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CONFIGURATION LEVEL</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n..2</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Number indicating the level of an object which is in a hierarchy.</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Indication of hierarchical level.</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Item Level</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35" w:name="book36"/>
      <w:bookmarkEnd w:id="35"/>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PIA </w:t>
      </w:r>
      <w:r>
        <w:rPr>
          <w:rFonts w:ascii="Times New Roman" w:hAnsi="Times New Roman" w:cs="Times New Roman"/>
          <w:b/>
          <w:bCs/>
          <w:sz w:val="20"/>
          <w:szCs w:val="20"/>
        </w:rPr>
        <w:t>Additional Product Id</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0830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21 (Line Item (Line Item Information))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additional or substitutional item identification codes related to the information in LIN.</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4347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PRODUCT ID. FUNCTION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Indication of the function of the product code.</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1</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Additional identification</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Information which specifies and qualifies product identifications.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C212</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NUMBER IDENTIFICATION (MACHINE SERIAL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Goods identification for a specified source.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 number allocated to a group or item.</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USID6DITM.PRODSN.</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Machine Serial Number.</w:t>
            </w:r>
          </w:p>
          <w:p w:rsidR="00E23437" w:rsidRDefault="00E23437" w:rsidP="00C5389B">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Not mapped – Could be mapped if required as a part attribute. All sample files  I have been sent do not include serial numbers in the data</w:t>
            </w:r>
          </w:p>
          <w:p w:rsidR="00E23437" w:rsidRPr="002C751F" w:rsidRDefault="00E23437" w:rsidP="00C5389B">
            <w:pPr>
              <w:autoSpaceDE w:val="0"/>
              <w:autoSpaceDN w:val="0"/>
              <w:adjustRightInd w:val="0"/>
              <w:spacing w:after="0" w:line="240" w:lineRule="auto"/>
              <w:ind w:right="144"/>
              <w:rPr>
                <w:rFonts w:ascii="Times New Roman" w:hAnsi="Times New Roman" w:cs="Times New Roman"/>
                <w:color w:val="00B050"/>
                <w:sz w:val="24"/>
                <w:szCs w:val="24"/>
              </w:rPr>
            </w:pPr>
            <w:r>
              <w:rPr>
                <w:rFonts w:ascii="Times New Roman" w:hAnsi="Times New Roman" w:cs="Times New Roman"/>
                <w:color w:val="00B050"/>
                <w:sz w:val="20"/>
                <w:szCs w:val="20"/>
              </w:rPr>
              <w:t>DJR</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7143</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number type,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type of item number.</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SN</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Serial number</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number of an item which distinguishes this specific item out of a number of identical items.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C212</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NUMBER IDENTIFICATION (PART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Goods identification for a specified source.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 number allocated to a group or item.</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USID6DITM.PARTNUM.</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Part Number.</w:t>
            </w:r>
          </w:p>
          <w:p w:rsidR="00E23437" w:rsidRPr="002C751F" w:rsidRDefault="00E23437">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 Lines - Product Code       (JI_PartNo)</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7143</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number type,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type of item number.</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BH</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Part number</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 number indicating the part.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C212</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NUMBER IDENTIFICATION (ORDER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Goods identification for a specified source.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 number allocated to a group or item.</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USID6DITM.ORDNUM.</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Order Number.</w:t>
            </w:r>
          </w:p>
          <w:p w:rsidR="00E23437" w:rsidRPr="002C751F" w:rsidRDefault="00E23437" w:rsidP="00C5389B">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 Lines – Order Number       (JI_OrderNumber)</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7143</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number type,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type of item number.</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ON</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Customer order number</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Reference number of a customer's order.</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C212</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NUMBER IDENTIFICATION (HTS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Goods identification for a specified source.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 number allocated to a group or item.</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USID6DITM.HTSNUM.</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HTS Number.</w:t>
            </w:r>
          </w:p>
          <w:p w:rsidR="00E23437" w:rsidRPr="002C751F" w:rsidRDefault="00E23437" w:rsidP="00C5389B">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 Lines – Tariff                  (JI_Tariff)</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7143</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number type,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type of item number.</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HS</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Harmonised system</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C212</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NUMBER IDENTIFICATION (PRODUCT BASIC NAME)</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Goods identification for a specified source.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 number allocated to a group or item.</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USID6DITM.PRODNAM.</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Product Basic Name.</w:t>
            </w:r>
          </w:p>
          <w:p w:rsidR="00E23437" w:rsidRPr="002C751F" w:rsidRDefault="00E23437" w:rsidP="00D8184D">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 Lines – Goods Description       (JI_Description)</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7143</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number type,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type of item number.</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AA</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Product version number</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Number assigned by manufacturer or seller to identify the release of a product.</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36" w:name="book37"/>
      <w:bookmarkEnd w:id="36"/>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QTY </w:t>
      </w:r>
      <w:r>
        <w:rPr>
          <w:rFonts w:ascii="Times New Roman" w:hAnsi="Times New Roman" w:cs="Times New Roman"/>
          <w:b/>
          <w:bCs/>
          <w:sz w:val="20"/>
          <w:szCs w:val="20"/>
        </w:rPr>
        <w:t>Quantity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0840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21 (Line Item (Line Item Information))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a specific quantity related to information in LIN.</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C186</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QUANTITY DETAILS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Quantity information in a transaction, qualified when relevant.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6063</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Quantity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giving specific meaning to a quantity.</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180</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Provided quantity</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The quantity of a referenced component supplied by the buyer for manufacturing of an ordered item.</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6060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Quantity</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n..15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Numeric value of a quantity.</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USID6DITM.ITEMQTY.</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Item Quantity - Quantity of the Product.</w:t>
            </w:r>
          </w:p>
          <w:p w:rsidR="00E23437" w:rsidRPr="002C751F" w:rsidRDefault="00E23437" w:rsidP="00D8184D">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 Lines – Invoice Qty       (JI_InvoiceQuantity)</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6411</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Measure unit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Indication of the unit of measurement in which weight (mass), capacity, length, area, volume or other quantity is expressed.</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USID6DITM.QTYUOM.</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Quantity Measurement Unit Code.</w:t>
            </w:r>
          </w:p>
          <w:p w:rsidR="00E23437" w:rsidRPr="002C751F" w:rsidRDefault="00E23437" w:rsidP="00D8184D">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 Lines – Invoice Qty UQ       (JI_InvoiceUQ)</w:t>
            </w:r>
          </w:p>
          <w:p w:rsidR="00E23437" w:rsidRDefault="00E23437" w:rsidP="00D8184D">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Note: Can be code mapped if required</w:t>
            </w:r>
          </w:p>
          <w:p w:rsidR="00E23437" w:rsidRPr="002C751F" w:rsidRDefault="00E23437" w:rsidP="00D8184D">
            <w:pPr>
              <w:autoSpaceDE w:val="0"/>
              <w:autoSpaceDN w:val="0"/>
              <w:adjustRightInd w:val="0"/>
              <w:spacing w:after="0" w:line="240" w:lineRule="auto"/>
              <w:ind w:right="144"/>
              <w:rPr>
                <w:rFonts w:ascii="Times New Roman" w:hAnsi="Times New Roman" w:cs="Times New Roman"/>
                <w:color w:val="00B050"/>
                <w:sz w:val="20"/>
                <w:szCs w:val="20"/>
              </w:rPr>
            </w:pPr>
            <w:r>
              <w:rPr>
                <w:rFonts w:ascii="Times New Roman" w:hAnsi="Times New Roman" w:cs="Times New Roman"/>
                <w:color w:val="00B050"/>
                <w:sz w:val="20"/>
                <w:szCs w:val="20"/>
              </w:rPr>
              <w:t>DJR – 99.9% this field will have the value of ‘pcs’</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UNT</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Units?</w:t>
            </w:r>
          </w:p>
          <w:p w:rsidR="00E23437" w:rsidRPr="002C751F" w:rsidRDefault="00E23437" w:rsidP="00D8184D">
            <w:pPr>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37" w:name="book38"/>
      <w:bookmarkEnd w:id="37"/>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MEA </w:t>
      </w:r>
      <w:r>
        <w:rPr>
          <w:rFonts w:ascii="Times New Roman" w:hAnsi="Times New Roman" w:cs="Times New Roman"/>
          <w:b/>
          <w:bCs/>
          <w:sz w:val="20"/>
          <w:szCs w:val="20"/>
        </w:rPr>
        <w:t>Measurements (Box Gross Weight)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0870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21 (Line Item (Line Item Information))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5</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secondary quantity information where more than one quantity is required to be reported for a commercial document line.</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6311</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MEASUREMENT PURPOSE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Specification of the purpose of the measurement.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WT</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Weights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C502</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MEASUREMENT DETAILS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measurement type.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6313</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Property measured,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Specification of the property measured.</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G</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Gross weight</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[6292] Weight (mass) of goods including packing but excluding the carrier's equipment.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6154</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Measurement attribute</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To specify non-discrete measurement values.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USID6DITM.BOXGRWT.</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Gross Weight Per Case.</w:t>
            </w:r>
          </w:p>
          <w:p w:rsidR="00E23437" w:rsidRPr="002C751F" w:rsidRDefault="00E23437" w:rsidP="00E60E5B">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 Lines – Gross Weight       (JI_Weight)</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38" w:name="book39"/>
      <w:bookmarkEnd w:id="38"/>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MEA </w:t>
      </w:r>
      <w:r>
        <w:rPr>
          <w:rFonts w:ascii="Times New Roman" w:hAnsi="Times New Roman" w:cs="Times New Roman"/>
          <w:b/>
          <w:bCs/>
          <w:sz w:val="20"/>
          <w:szCs w:val="20"/>
        </w:rPr>
        <w:t>Measurements (Box Net Weight)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0870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21 (Line Item (Line Item Information))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secondary quantity information where more than one quantity is required to be reported for a commercial document line.</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6311</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MEASUREMENT PURPOSE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Specification of the purpose of the measurement.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WT</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Weights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C502</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MEASUREMENT DETAILS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measurement type.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6313</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Property measured,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Specification of the property measured.</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AAL</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Net weight</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[6160] Weight (mass) of goods including any packing normally going with them to a buyer in a retail sale.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6154</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Measurement attribute</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To specify non-discrete measurement values.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USID6DITM.BOXNTWT.</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Net Weight Per Case.</w:t>
            </w:r>
          </w:p>
          <w:p w:rsidR="00E23437" w:rsidRPr="002C751F" w:rsidRDefault="00E23437" w:rsidP="00E60E5B">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 Lines – Net Weight       (JI_NetWeight)</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39" w:name="book40"/>
      <w:bookmarkEnd w:id="39"/>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MOA </w:t>
      </w:r>
      <w:r>
        <w:rPr>
          <w:rFonts w:ascii="Times New Roman" w:hAnsi="Times New Roman" w:cs="Times New Roman"/>
          <w:b/>
          <w:bCs/>
          <w:sz w:val="20"/>
          <w:szCs w:val="20"/>
        </w:rPr>
        <w:t>Monetary Amount (Item Unit Price)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0890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21 (Line Item (Line Item Information))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15</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monetary amounts required by customs, but not otherwise captured by the commercial document line value.</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C516</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Amount of goods or services stated as a monetary amount in a specified currency.</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5025</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 type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Indication of type of amount.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146</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Unit price</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(5110) Reporting monetary amount is a "per unit" amount.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5004</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n..18</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Number of monetary units.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USID6DITM.UNITPR.</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Unit Price.</w:t>
            </w:r>
          </w:p>
          <w:p w:rsidR="00E23437" w:rsidRPr="002C751F" w:rsidRDefault="00E23437" w:rsidP="00E60E5B">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 Lines – Line Price       (JI_LinePrice)</w:t>
            </w:r>
          </w:p>
          <w:p w:rsidR="00E23437" w:rsidRPr="002C751F" w:rsidRDefault="00E23437" w:rsidP="00E60E5B">
            <w:pPr>
              <w:autoSpaceDE w:val="0"/>
              <w:autoSpaceDN w:val="0"/>
              <w:adjustRightInd w:val="0"/>
              <w:spacing w:after="0" w:line="240" w:lineRule="auto"/>
              <w:ind w:right="144"/>
              <w:rPr>
                <w:rFonts w:ascii="Times New Roman" w:hAnsi="Times New Roman" w:cs="Times New Roman"/>
                <w:color w:val="00B050"/>
                <w:sz w:val="20"/>
                <w:szCs w:val="20"/>
              </w:rPr>
            </w:pPr>
          </w:p>
          <w:p w:rsidR="00E23437" w:rsidRPr="002C751F" w:rsidRDefault="00E23437" w:rsidP="00E60E5B">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Note : Line Price = Unit Price * Invoice Quantity</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40" w:name="book41"/>
      <w:bookmarkEnd w:id="40"/>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MOA </w:t>
      </w:r>
      <w:r>
        <w:rPr>
          <w:rFonts w:ascii="Times New Roman" w:hAnsi="Times New Roman" w:cs="Times New Roman"/>
          <w:b/>
          <w:bCs/>
          <w:sz w:val="20"/>
          <w:szCs w:val="20"/>
        </w:rPr>
        <w:t>Monetary Amount (Item Amount)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0890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21 (Line Item (Line Item Information))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monetary amounts required by customs, but not otherwise captured by the commercial document line value.</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C516</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Amount of goods or services stated as a monetary amount in a specified currency.</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5025</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 type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Indication of type of amount.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63</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FOB value</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Identifies the value of the shipment free on board, named port of shipment (see FOB Incoterm of ICC).</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5004</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n..18</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Number of monetary units.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USID6DITM.ITEMAMT.</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Item Amount.</w:t>
            </w:r>
          </w:p>
          <w:p w:rsidR="00E23437" w:rsidRPr="002C751F" w:rsidRDefault="00E23437" w:rsidP="003F24EB">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Declaration – Invoice Headers – Invoice Charges – Code OFT - Amount          (J7_Amount)</w:t>
            </w:r>
          </w:p>
          <w:p w:rsidR="00E23437" w:rsidRPr="002C751F" w:rsidRDefault="00E23437" w:rsidP="004946C4">
            <w:pPr>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41" w:name="book42"/>
      <w:bookmarkEnd w:id="41"/>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MOA </w:t>
      </w:r>
      <w:r>
        <w:rPr>
          <w:rFonts w:ascii="Times New Roman" w:hAnsi="Times New Roman" w:cs="Times New Roman"/>
          <w:b/>
          <w:bCs/>
          <w:sz w:val="20"/>
          <w:szCs w:val="20"/>
        </w:rPr>
        <w:t>Monetary Amount (Assists)</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0890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21 (Line Item (Line Item Information))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monetary amount.</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C516</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Amount of goods or services stated as a monetary amount in a specified currency.</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5025</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 type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Indication of type of amount.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highlight w:val="green"/>
              </w:rPr>
              <w:t>206</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Additional amount covered: inspection costs</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Additional amount (inspection costs) which is also covered under the documentary credit.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5004</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Monetary amount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n..18</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Number of monetary units.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USID6DITM.ASSISTS.</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rsidP="003F24EB">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sz w:val="20"/>
                <w:szCs w:val="20"/>
              </w:rPr>
              <w:t>Assists.</w:t>
            </w:r>
            <w:r w:rsidRPr="002C751F">
              <w:rPr>
                <w:rFonts w:ascii="Times New Roman" w:hAnsi="Times New Roman" w:cs="Times New Roman"/>
                <w:sz w:val="20"/>
                <w:szCs w:val="20"/>
              </w:rPr>
              <w:br/>
            </w:r>
            <w:r w:rsidRPr="002C751F">
              <w:rPr>
                <w:rFonts w:ascii="Times New Roman" w:hAnsi="Times New Roman" w:cs="Times New Roman"/>
                <w:color w:val="00B050"/>
                <w:sz w:val="20"/>
                <w:szCs w:val="20"/>
              </w:rPr>
              <w:t>Declaration – Invoice Headers – Invoice Charges – Code ADD - Amount          (J7_Amount)</w:t>
            </w:r>
          </w:p>
          <w:p w:rsidR="00E23437" w:rsidRPr="002C751F" w:rsidRDefault="00E23437" w:rsidP="003F24EB">
            <w:pPr>
              <w:autoSpaceDE w:val="0"/>
              <w:autoSpaceDN w:val="0"/>
              <w:adjustRightInd w:val="0"/>
              <w:spacing w:after="0" w:line="240" w:lineRule="auto"/>
              <w:ind w:right="144"/>
              <w:rPr>
                <w:rFonts w:ascii="Times New Roman" w:hAnsi="Times New Roman" w:cs="Times New Roman"/>
                <w:color w:val="00B050"/>
                <w:sz w:val="20"/>
                <w:szCs w:val="20"/>
              </w:rPr>
            </w:pPr>
          </w:p>
          <w:p w:rsidR="00E23437" w:rsidRPr="002C751F" w:rsidRDefault="00E23437" w:rsidP="003F24EB">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Note: Values in sample files does not appear to just be an additional amount</w:t>
            </w:r>
          </w:p>
          <w:p w:rsidR="00E23437" w:rsidRPr="0077489D" w:rsidRDefault="00E23437" w:rsidP="003F24EB">
            <w:pPr>
              <w:autoSpaceDE w:val="0"/>
              <w:autoSpaceDN w:val="0"/>
              <w:adjustRightInd w:val="0"/>
              <w:spacing w:after="0" w:line="240" w:lineRule="auto"/>
              <w:ind w:right="144"/>
              <w:rPr>
                <w:rFonts w:ascii="Times New Roman" w:hAnsi="Times New Roman" w:cs="Times New Roman"/>
              </w:rPr>
            </w:pPr>
            <w:r w:rsidRPr="0077489D">
              <w:rPr>
                <w:rFonts w:ascii="Times New Roman" w:hAnsi="Times New Roman" w:cs="Times New Roman"/>
              </w:rPr>
              <w:t>DJR – discuss IBm assist process</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42" w:name="book43"/>
      <w:bookmarkEnd w:id="42"/>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GIR </w:t>
      </w:r>
      <w:r>
        <w:rPr>
          <w:rFonts w:ascii="Times New Roman" w:hAnsi="Times New Roman" w:cs="Times New Roman"/>
          <w:b/>
          <w:bCs/>
          <w:sz w:val="20"/>
          <w:szCs w:val="20"/>
        </w:rPr>
        <w:t>Related Identification Numbers (Case Number/Count)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0910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21 (Line Item (Line Item Information))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9999</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a serial numbers or other related numbers associated with the merchandise on a specific commercial document line.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7297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SET IDENTIFICATION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type of set.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3</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Package</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Related numbers identifying a package such as a bar code label number related to a kanban card number, etc.</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C206</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IDENTIFICATION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The identification of an object.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7402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Identity number (Case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The number given to an object for its unique identification.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USID6DITM.CASENUM.</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Case Number.</w:t>
            </w:r>
          </w:p>
          <w:p w:rsidR="00E23437" w:rsidRPr="002C751F" w:rsidRDefault="00E23437" w:rsidP="004946C4">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 xml:space="preserve"> </w:t>
            </w:r>
          </w:p>
          <w:p w:rsidR="00E23437" w:rsidRPr="002C751F" w:rsidRDefault="00E23437" w:rsidP="004946C4">
            <w:pPr>
              <w:autoSpaceDE w:val="0"/>
              <w:autoSpaceDN w:val="0"/>
              <w:adjustRightInd w:val="0"/>
              <w:spacing w:after="0" w:line="240" w:lineRule="auto"/>
              <w:ind w:right="144"/>
              <w:rPr>
                <w:rFonts w:ascii="Times New Roman" w:hAnsi="Times New Roman" w:cs="Times New Roman"/>
                <w:color w:val="00B050"/>
                <w:sz w:val="20"/>
                <w:szCs w:val="20"/>
              </w:rPr>
            </w:pPr>
            <w:r>
              <w:rPr>
                <w:rFonts w:ascii="Times New Roman" w:hAnsi="Times New Roman" w:cs="Times New Roman"/>
                <w:color w:val="00B050"/>
                <w:sz w:val="20"/>
                <w:szCs w:val="20"/>
              </w:rPr>
              <w:t>Will</w:t>
            </w:r>
            <w:r w:rsidRPr="002C751F">
              <w:rPr>
                <w:rFonts w:ascii="Times New Roman" w:hAnsi="Times New Roman" w:cs="Times New Roman"/>
                <w:color w:val="00B050"/>
                <w:sz w:val="20"/>
                <w:szCs w:val="20"/>
              </w:rPr>
              <w:t xml:space="preserve"> be mapped to a customised field </w:t>
            </w:r>
            <w:r>
              <w:rPr>
                <w:rFonts w:ascii="Times New Roman" w:hAnsi="Times New Roman" w:cs="Times New Roman"/>
                <w:color w:val="00B050"/>
                <w:sz w:val="20"/>
                <w:szCs w:val="20"/>
              </w:rPr>
              <w:t>– GGS to define the field</w:t>
            </w:r>
          </w:p>
          <w:p w:rsidR="00E23437" w:rsidRPr="002C751F" w:rsidRDefault="00E23437" w:rsidP="004946C4">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sz w:val="24"/>
                <w:szCs w:val="24"/>
              </w:rPr>
              <w:t xml:space="preserve">DJR – case level discussion </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C206</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IDENTIFICATION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The identification of an object.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7402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Identity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The number given to an object for its unique identification.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LAID6DITM.ITMCNT.</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Case Item Count.</w:t>
            </w:r>
          </w:p>
          <w:p w:rsidR="00E23437" w:rsidRPr="002C751F" w:rsidRDefault="00E23437" w:rsidP="00113EFA">
            <w:pPr>
              <w:autoSpaceDE w:val="0"/>
              <w:autoSpaceDN w:val="0"/>
              <w:adjustRightInd w:val="0"/>
              <w:spacing w:after="0" w:line="240" w:lineRule="auto"/>
              <w:ind w:right="144"/>
              <w:rPr>
                <w:rFonts w:ascii="Times New Roman" w:hAnsi="Times New Roman" w:cs="Times New Roman"/>
                <w:color w:val="00B050"/>
                <w:sz w:val="20"/>
                <w:szCs w:val="20"/>
              </w:rPr>
            </w:pPr>
            <w:r>
              <w:rPr>
                <w:rFonts w:ascii="Times New Roman" w:hAnsi="Times New Roman" w:cs="Times New Roman"/>
                <w:color w:val="00B050"/>
                <w:sz w:val="20"/>
                <w:szCs w:val="20"/>
              </w:rPr>
              <w:t>Will</w:t>
            </w:r>
            <w:r w:rsidRPr="002C751F">
              <w:rPr>
                <w:rFonts w:ascii="Times New Roman" w:hAnsi="Times New Roman" w:cs="Times New Roman"/>
                <w:color w:val="00B050"/>
                <w:sz w:val="20"/>
                <w:szCs w:val="20"/>
              </w:rPr>
              <w:t xml:space="preserve"> be mapped to a customised field </w:t>
            </w:r>
            <w:r>
              <w:rPr>
                <w:rFonts w:ascii="Times New Roman" w:hAnsi="Times New Roman" w:cs="Times New Roman"/>
                <w:color w:val="00B050"/>
                <w:sz w:val="20"/>
                <w:szCs w:val="20"/>
              </w:rPr>
              <w:t>– GGS to define the field</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sz w:val="24"/>
                <w:szCs w:val="24"/>
              </w:rPr>
              <w:t>DJR</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43" w:name="book44"/>
      <w:bookmarkEnd w:id="43"/>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GIR </w:t>
      </w:r>
      <w:r>
        <w:rPr>
          <w:rFonts w:ascii="Times New Roman" w:hAnsi="Times New Roman" w:cs="Times New Roman"/>
          <w:b/>
          <w:bCs/>
          <w:sz w:val="20"/>
          <w:szCs w:val="20"/>
        </w:rPr>
        <w:t>Related Identification Numbers (Alternate TSUS Number)</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0910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21 (Line Item (Line Item Information))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a serial numbers or other related numbers associated with the merchandise on a specific commercial document line.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7297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SET IDENTIFICATION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type of set.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Product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C206</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IDENTIFICATION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The identification of an object.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7402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Identity number (TSUS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The number given to an object for its unique identification.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USID6DITM.ALTHTS.</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Alternate TSUS Number.</w:t>
            </w:r>
          </w:p>
          <w:p w:rsidR="00E23437" w:rsidRDefault="00E23437" w:rsidP="00113EFA">
            <w:pPr>
              <w:autoSpaceDE w:val="0"/>
              <w:autoSpaceDN w:val="0"/>
              <w:adjustRightInd w:val="0"/>
              <w:spacing w:after="0" w:line="240" w:lineRule="auto"/>
              <w:ind w:right="144"/>
              <w:rPr>
                <w:rFonts w:ascii="Times New Roman" w:hAnsi="Times New Roman" w:cs="Times New Roman"/>
                <w:color w:val="00B050"/>
                <w:sz w:val="20"/>
                <w:szCs w:val="20"/>
              </w:rPr>
            </w:pPr>
          </w:p>
          <w:p w:rsidR="00E23437" w:rsidRPr="002C751F" w:rsidRDefault="00E23437" w:rsidP="00113EFA">
            <w:pPr>
              <w:autoSpaceDE w:val="0"/>
              <w:autoSpaceDN w:val="0"/>
              <w:adjustRightInd w:val="0"/>
              <w:spacing w:after="0" w:line="240" w:lineRule="auto"/>
              <w:ind w:right="144"/>
              <w:rPr>
                <w:rFonts w:ascii="Times New Roman" w:hAnsi="Times New Roman" w:cs="Times New Roman"/>
                <w:color w:val="00B050"/>
                <w:sz w:val="20"/>
                <w:szCs w:val="20"/>
              </w:rPr>
            </w:pPr>
            <w:r>
              <w:rPr>
                <w:rFonts w:ascii="Times New Roman" w:hAnsi="Times New Roman" w:cs="Times New Roman"/>
                <w:color w:val="00B050"/>
                <w:sz w:val="20"/>
                <w:szCs w:val="20"/>
              </w:rPr>
              <w:t>Will</w:t>
            </w:r>
            <w:r w:rsidRPr="002C751F">
              <w:rPr>
                <w:rFonts w:ascii="Times New Roman" w:hAnsi="Times New Roman" w:cs="Times New Roman"/>
                <w:color w:val="00B050"/>
                <w:sz w:val="20"/>
                <w:szCs w:val="20"/>
              </w:rPr>
              <w:t xml:space="preserve"> be mapped to a customised field </w:t>
            </w:r>
            <w:r>
              <w:rPr>
                <w:rFonts w:ascii="Times New Roman" w:hAnsi="Times New Roman" w:cs="Times New Roman"/>
                <w:color w:val="00B050"/>
                <w:sz w:val="20"/>
                <w:szCs w:val="20"/>
              </w:rPr>
              <w:t>– GGS to define the field</w:t>
            </w:r>
          </w:p>
          <w:p w:rsidR="00E23437" w:rsidRPr="0077489D" w:rsidRDefault="00E23437" w:rsidP="004946C4">
            <w:pPr>
              <w:autoSpaceDE w:val="0"/>
              <w:autoSpaceDN w:val="0"/>
              <w:adjustRightInd w:val="0"/>
              <w:spacing w:after="0" w:line="240" w:lineRule="auto"/>
              <w:ind w:right="144"/>
              <w:rPr>
                <w:rFonts w:ascii="Times New Roman" w:hAnsi="Times New Roman" w:cs="Times New Roman"/>
              </w:rPr>
            </w:pPr>
            <w:r w:rsidRPr="0077489D">
              <w:rPr>
                <w:rFonts w:ascii="Times New Roman" w:hAnsi="Times New Roman" w:cs="Times New Roman"/>
              </w:rPr>
              <w:t>DJR – alt HTS number</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44" w:name="book45"/>
      <w:bookmarkEnd w:id="44"/>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GIR </w:t>
      </w:r>
      <w:r>
        <w:rPr>
          <w:rFonts w:ascii="Times New Roman" w:hAnsi="Times New Roman" w:cs="Times New Roman"/>
          <w:b/>
          <w:bCs/>
          <w:sz w:val="20"/>
          <w:szCs w:val="20"/>
        </w:rPr>
        <w:t>Related Identification Numbers (Additional HTS Number)</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0910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21 (Line Item (Line Item Information))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a serial numbers or other related numbers associated with the merchandise on a specific commercial document line.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7297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SET IDENTIFICATION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type of set.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5</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Source database</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The source database of the data in a data set.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C206</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IDENTIFICATION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The identification of an object.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7402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Identity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The number given to an object for its unique identification.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USID6DITM.ADDHTSN.</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Additional HTS Number.</w:t>
            </w:r>
          </w:p>
          <w:p w:rsidR="00E23437" w:rsidRDefault="00E23437" w:rsidP="00113EFA">
            <w:pPr>
              <w:autoSpaceDE w:val="0"/>
              <w:autoSpaceDN w:val="0"/>
              <w:adjustRightInd w:val="0"/>
              <w:spacing w:after="0" w:line="240" w:lineRule="auto"/>
              <w:ind w:right="144"/>
              <w:rPr>
                <w:rFonts w:ascii="Times New Roman" w:hAnsi="Times New Roman" w:cs="Times New Roman"/>
                <w:color w:val="00B050"/>
                <w:sz w:val="20"/>
                <w:szCs w:val="20"/>
              </w:rPr>
            </w:pPr>
          </w:p>
          <w:p w:rsidR="00E23437" w:rsidRPr="002C751F" w:rsidRDefault="00E23437" w:rsidP="00113EFA">
            <w:pPr>
              <w:autoSpaceDE w:val="0"/>
              <w:autoSpaceDN w:val="0"/>
              <w:adjustRightInd w:val="0"/>
              <w:spacing w:after="0" w:line="240" w:lineRule="auto"/>
              <w:ind w:right="144"/>
              <w:rPr>
                <w:rFonts w:ascii="Times New Roman" w:hAnsi="Times New Roman" w:cs="Times New Roman"/>
                <w:color w:val="00B050"/>
                <w:sz w:val="20"/>
                <w:szCs w:val="20"/>
              </w:rPr>
            </w:pPr>
            <w:r>
              <w:rPr>
                <w:rFonts w:ascii="Times New Roman" w:hAnsi="Times New Roman" w:cs="Times New Roman"/>
                <w:color w:val="00B050"/>
                <w:sz w:val="20"/>
                <w:szCs w:val="20"/>
              </w:rPr>
              <w:t>Will</w:t>
            </w:r>
            <w:r w:rsidRPr="002C751F">
              <w:rPr>
                <w:rFonts w:ascii="Times New Roman" w:hAnsi="Times New Roman" w:cs="Times New Roman"/>
                <w:color w:val="00B050"/>
                <w:sz w:val="20"/>
                <w:szCs w:val="20"/>
              </w:rPr>
              <w:t xml:space="preserve"> be mapped to a customised field </w:t>
            </w:r>
            <w:r>
              <w:rPr>
                <w:rFonts w:ascii="Times New Roman" w:hAnsi="Times New Roman" w:cs="Times New Roman"/>
                <w:color w:val="00B050"/>
                <w:sz w:val="20"/>
                <w:szCs w:val="20"/>
              </w:rPr>
              <w:t>– GGS to define the field</w:t>
            </w:r>
          </w:p>
          <w:p w:rsidR="00E23437" w:rsidRDefault="00E23437">
            <w:pPr>
              <w:autoSpaceDE w:val="0"/>
              <w:autoSpaceDN w:val="0"/>
              <w:adjustRightInd w:val="0"/>
              <w:spacing w:after="0" w:line="240" w:lineRule="auto"/>
              <w:ind w:right="144"/>
              <w:rPr>
                <w:rFonts w:ascii="Times New Roman" w:hAnsi="Times New Roman" w:cs="Times New Roman"/>
                <w:sz w:val="24"/>
                <w:szCs w:val="24"/>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sz w:val="24"/>
                <w:szCs w:val="24"/>
              </w:rPr>
              <w:t>DJR</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45" w:name="book46"/>
      <w:bookmarkEnd w:id="45"/>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GIR </w:t>
      </w:r>
      <w:r>
        <w:rPr>
          <w:rFonts w:ascii="Times New Roman" w:hAnsi="Times New Roman" w:cs="Times New Roman"/>
          <w:b/>
          <w:bCs/>
          <w:sz w:val="20"/>
          <w:szCs w:val="20"/>
        </w:rPr>
        <w:t>Related Identification Numbers (Assist Number)</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0910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21 (Line Item (Line Item Information))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a serial numbers or other related numbers associated with the merchandise on a specific commercial document line.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7297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SET IDENTIFICATION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type of set.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8</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Contract</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The contract related item numbers.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C206</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IDENTIFICATION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The identification of an object.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7402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Identity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The number given to an object for its unique identification.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USID6DITM.ASSISNO.</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Assist Number.</w:t>
            </w:r>
          </w:p>
          <w:p w:rsidR="00E23437" w:rsidRDefault="00E23437" w:rsidP="00113EFA">
            <w:pPr>
              <w:autoSpaceDE w:val="0"/>
              <w:autoSpaceDN w:val="0"/>
              <w:adjustRightInd w:val="0"/>
              <w:spacing w:after="0" w:line="240" w:lineRule="auto"/>
              <w:ind w:right="144"/>
              <w:rPr>
                <w:rFonts w:ascii="Times New Roman" w:hAnsi="Times New Roman" w:cs="Times New Roman"/>
                <w:color w:val="00B050"/>
                <w:sz w:val="20"/>
                <w:szCs w:val="20"/>
              </w:rPr>
            </w:pPr>
          </w:p>
          <w:p w:rsidR="00E23437" w:rsidRPr="002C751F" w:rsidRDefault="00E23437" w:rsidP="00113EFA">
            <w:pPr>
              <w:autoSpaceDE w:val="0"/>
              <w:autoSpaceDN w:val="0"/>
              <w:adjustRightInd w:val="0"/>
              <w:spacing w:after="0" w:line="240" w:lineRule="auto"/>
              <w:ind w:right="144"/>
              <w:rPr>
                <w:rFonts w:ascii="Times New Roman" w:hAnsi="Times New Roman" w:cs="Times New Roman"/>
                <w:color w:val="00B050"/>
                <w:sz w:val="20"/>
                <w:szCs w:val="20"/>
              </w:rPr>
            </w:pPr>
            <w:r>
              <w:rPr>
                <w:rFonts w:ascii="Times New Roman" w:hAnsi="Times New Roman" w:cs="Times New Roman"/>
                <w:color w:val="00B050"/>
                <w:sz w:val="20"/>
                <w:szCs w:val="20"/>
              </w:rPr>
              <w:t>Will</w:t>
            </w:r>
            <w:r w:rsidRPr="002C751F">
              <w:rPr>
                <w:rFonts w:ascii="Times New Roman" w:hAnsi="Times New Roman" w:cs="Times New Roman"/>
                <w:color w:val="00B050"/>
                <w:sz w:val="20"/>
                <w:szCs w:val="20"/>
              </w:rPr>
              <w:t xml:space="preserve"> be mapped to a customised field </w:t>
            </w:r>
            <w:r>
              <w:rPr>
                <w:rFonts w:ascii="Times New Roman" w:hAnsi="Times New Roman" w:cs="Times New Roman"/>
                <w:color w:val="00B050"/>
                <w:sz w:val="20"/>
                <w:szCs w:val="20"/>
              </w:rPr>
              <w:t>– GGS to define the field</w:t>
            </w:r>
          </w:p>
          <w:p w:rsidR="00E23437" w:rsidRPr="002C751F" w:rsidRDefault="00E23437">
            <w:pPr>
              <w:autoSpaceDE w:val="0"/>
              <w:autoSpaceDN w:val="0"/>
              <w:adjustRightInd w:val="0"/>
              <w:spacing w:after="0" w:line="240" w:lineRule="auto"/>
              <w:ind w:right="144"/>
              <w:rPr>
                <w:rFonts w:ascii="Times New Roman" w:hAnsi="Times New Roman" w:cs="Times New Roman"/>
                <w:color w:val="00B050"/>
                <w:sz w:val="24"/>
                <w:szCs w:val="24"/>
              </w:rPr>
            </w:pPr>
            <w:r>
              <w:rPr>
                <w:rFonts w:ascii="Times New Roman" w:hAnsi="Times New Roman" w:cs="Times New Roman"/>
                <w:color w:val="00B050"/>
                <w:sz w:val="24"/>
                <w:szCs w:val="24"/>
              </w:rPr>
              <w:t>DJR</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ALC </w:t>
      </w:r>
      <w:r>
        <w:rPr>
          <w:rFonts w:ascii="Times New Roman" w:hAnsi="Times New Roman" w:cs="Times New Roman"/>
          <w:b/>
          <w:bCs/>
          <w:sz w:val="20"/>
          <w:szCs w:val="20"/>
        </w:rPr>
        <w:t>Segment Group 23: Allowance or Charge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0950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r>
        <w:rPr>
          <w:rFonts w:ascii="Times New Roman" w:hAnsi="Times New Roman" w:cs="Times New Roman"/>
          <w:sz w:val="20"/>
          <w:szCs w:val="20"/>
        </w:rPr>
        <w:tab/>
        <w:t>Segment Group 21 (Line Item (Line Item Information))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allowances, charges, or adjustments and related details for the commercial document line.</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0960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ALC</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Allowance or Charge</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46" w:name="book47"/>
      <w:bookmarkEnd w:id="46"/>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ALC </w:t>
      </w:r>
      <w:r>
        <w:rPr>
          <w:rFonts w:ascii="Times New Roman" w:hAnsi="Times New Roman" w:cs="Times New Roman"/>
          <w:b/>
          <w:bCs/>
          <w:sz w:val="20"/>
          <w:szCs w:val="20"/>
        </w:rPr>
        <w:t>Allowance or Charge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0960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23 (Allowance or Charge)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allowances, charges or adjustments specific to a commercial document line.</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5463</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ALLOWANCE OR CHARGE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Specification of an allowance or charge for the service specified.</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USID6DITM.CHGIND.</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Charge Indicator.</w:t>
            </w:r>
          </w:p>
          <w:p w:rsidR="00E23437"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rsidP="00113EFA">
            <w:pPr>
              <w:autoSpaceDE w:val="0"/>
              <w:autoSpaceDN w:val="0"/>
              <w:adjustRightInd w:val="0"/>
              <w:spacing w:after="0" w:line="240" w:lineRule="auto"/>
              <w:ind w:right="144"/>
              <w:rPr>
                <w:rFonts w:ascii="Times New Roman" w:hAnsi="Times New Roman" w:cs="Times New Roman"/>
                <w:color w:val="00B050"/>
                <w:sz w:val="20"/>
                <w:szCs w:val="20"/>
              </w:rPr>
            </w:pPr>
            <w:r>
              <w:rPr>
                <w:rFonts w:ascii="Times New Roman" w:hAnsi="Times New Roman" w:cs="Times New Roman"/>
                <w:color w:val="00B050"/>
                <w:sz w:val="20"/>
                <w:szCs w:val="20"/>
              </w:rPr>
              <w:t>Will</w:t>
            </w:r>
            <w:r w:rsidRPr="002C751F">
              <w:rPr>
                <w:rFonts w:ascii="Times New Roman" w:hAnsi="Times New Roman" w:cs="Times New Roman"/>
                <w:color w:val="00B050"/>
                <w:sz w:val="20"/>
                <w:szCs w:val="20"/>
              </w:rPr>
              <w:t xml:space="preserve"> be mapped to a customised field </w:t>
            </w:r>
            <w:r>
              <w:rPr>
                <w:rFonts w:ascii="Times New Roman" w:hAnsi="Times New Roman" w:cs="Times New Roman"/>
                <w:color w:val="00B050"/>
                <w:sz w:val="20"/>
                <w:szCs w:val="20"/>
              </w:rPr>
              <w:t>– GGS to define the field</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sz w:val="24"/>
                <w:szCs w:val="24"/>
              </w:rPr>
              <w:t>DJR</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Charge</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W</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No charge</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TOD </w:t>
      </w:r>
      <w:r>
        <w:rPr>
          <w:rFonts w:ascii="Times New Roman" w:hAnsi="Times New Roman" w:cs="Times New Roman"/>
          <w:b/>
          <w:bCs/>
          <w:sz w:val="20"/>
          <w:szCs w:val="20"/>
        </w:rPr>
        <w:t>Segment Group 25: Terms of Delivery or Transport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1040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r>
        <w:rPr>
          <w:rFonts w:ascii="Times New Roman" w:hAnsi="Times New Roman" w:cs="Times New Roman"/>
          <w:sz w:val="20"/>
          <w:szCs w:val="20"/>
        </w:rPr>
        <w:tab/>
        <w:t>Segment Group 21 (Line Item (Line Item Information))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the terms of delivery pertinent to a commercial document line.</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1050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TOD</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Terms of Delivery or Transport</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1060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LOC</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Place/Location Identification (Item Country of Origin Code)</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2</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47" w:name="book48"/>
      <w:bookmarkEnd w:id="47"/>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TOD </w:t>
      </w:r>
      <w:r>
        <w:rPr>
          <w:rFonts w:ascii="Times New Roman" w:hAnsi="Times New Roman" w:cs="Times New Roman"/>
          <w:b/>
          <w:bCs/>
          <w:sz w:val="20"/>
          <w:szCs w:val="20"/>
        </w:rPr>
        <w:t>Terms of Delivery or Transport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1050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25 (Terms of Delivery or Transport)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in coded format, the terms of delivery particular to a commercial document line.</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4055</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TERMS OF DELIVERY OR TRANSPORT FUNCTION,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Indication whether the terms relate to e.g. price conditions, delivery conditions, transport conditions, or a combination of these.</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5</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Transport condition</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Specifies the conditions under which the transport takes place under the responsibility of the carrier.</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48" w:name="book49"/>
      <w:bookmarkEnd w:id="48"/>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LOC </w:t>
      </w:r>
      <w:r>
        <w:rPr>
          <w:rFonts w:ascii="Times New Roman" w:hAnsi="Times New Roman" w:cs="Times New Roman"/>
          <w:b/>
          <w:bCs/>
          <w:sz w:val="20"/>
          <w:szCs w:val="20"/>
        </w:rPr>
        <w:t>Place/Location Identification (Item Country of Origin Code)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1060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25 (Terms of Delivery or Transport)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4</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2</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 xml:space="preserve">A segment </w:t>
      </w:r>
      <w:r w:rsidRPr="009D4F3D">
        <w:rPr>
          <w:rFonts w:ascii="Times New Roman" w:hAnsi="Times New Roman" w:cs="Times New Roman"/>
          <w:sz w:val="20"/>
          <w:szCs w:val="20"/>
        </w:rPr>
        <w:t>identifying a location</w:t>
      </w:r>
      <w:r>
        <w:rPr>
          <w:rFonts w:ascii="Times New Roman" w:hAnsi="Times New Roman" w:cs="Times New Roman"/>
          <w:sz w:val="20"/>
          <w:szCs w:val="20"/>
        </w:rPr>
        <w:t xml:space="preserve"> related to the information contained in the preceding TOD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3227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PLACE/LOCATION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identifying the function of a location.</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FC4401">
              <w:rPr>
                <w:rFonts w:ascii="Times New Roman" w:hAnsi="Times New Roman" w:cs="Times New Roman"/>
                <w:sz w:val="20"/>
                <w:szCs w:val="20"/>
                <w:highlight w:val="green"/>
              </w:rPr>
              <w:t>27</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Country of origin</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[3238] Country in which the goods have been produced or manufactured, according to criteria laid down for the purposes of application of the Customs tariff, of quantitative restrictions, or of any other measure related to trade.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C517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LOCATION IDENTIFICATION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a location by code or name.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3225</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Place/location identification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an..25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the name of place/location, other than 3164 City name.</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USID6DITM.ORIGCTY.</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Item Country of Origin Code.</w:t>
            </w:r>
          </w:p>
          <w:p w:rsidR="00E23437" w:rsidRDefault="00E23437">
            <w:pPr>
              <w:autoSpaceDE w:val="0"/>
              <w:autoSpaceDN w:val="0"/>
              <w:adjustRightInd w:val="0"/>
              <w:spacing w:after="0" w:line="240" w:lineRule="auto"/>
              <w:ind w:right="144"/>
              <w:rPr>
                <w:rFonts w:ascii="Times New Roman" w:hAnsi="Times New Roman" w:cs="Times New Roman"/>
                <w:color w:val="00B050"/>
                <w:sz w:val="20"/>
                <w:szCs w:val="20"/>
              </w:rPr>
            </w:pPr>
          </w:p>
          <w:p w:rsidR="00E23437" w:rsidRPr="002C751F" w:rsidRDefault="00E23437" w:rsidP="009D4F3D">
            <w:pPr>
              <w:autoSpaceDE w:val="0"/>
              <w:autoSpaceDN w:val="0"/>
              <w:adjustRightInd w:val="0"/>
              <w:spacing w:after="0" w:line="240" w:lineRule="auto"/>
              <w:ind w:right="144"/>
              <w:rPr>
                <w:rFonts w:ascii="Times New Roman" w:hAnsi="Times New Roman" w:cs="Times New Roman"/>
                <w:color w:val="00B050"/>
                <w:sz w:val="20"/>
                <w:szCs w:val="20"/>
              </w:rPr>
            </w:pPr>
            <w:r w:rsidRPr="002C751F">
              <w:rPr>
                <w:rFonts w:ascii="Times New Roman" w:hAnsi="Times New Roman" w:cs="Times New Roman"/>
                <w:color w:val="00B050"/>
                <w:sz w:val="20"/>
                <w:szCs w:val="20"/>
              </w:rPr>
              <w:t xml:space="preserve">Declaration – Invoice </w:t>
            </w:r>
            <w:r>
              <w:rPr>
                <w:rFonts w:ascii="Times New Roman" w:hAnsi="Times New Roman" w:cs="Times New Roman"/>
                <w:color w:val="00B050"/>
                <w:sz w:val="20"/>
                <w:szCs w:val="20"/>
              </w:rPr>
              <w:t>Lines</w:t>
            </w:r>
            <w:r w:rsidRPr="002C751F">
              <w:rPr>
                <w:rFonts w:ascii="Times New Roman" w:hAnsi="Times New Roman" w:cs="Times New Roman"/>
                <w:color w:val="00B050"/>
                <w:sz w:val="20"/>
                <w:szCs w:val="20"/>
              </w:rPr>
              <w:t xml:space="preserve">– </w:t>
            </w:r>
            <w:r>
              <w:rPr>
                <w:rFonts w:ascii="Times New Roman" w:hAnsi="Times New Roman" w:cs="Times New Roman"/>
                <w:color w:val="00B050"/>
                <w:sz w:val="20"/>
                <w:szCs w:val="20"/>
              </w:rPr>
              <w:t>Origin</w:t>
            </w:r>
            <w:r w:rsidRPr="002C751F">
              <w:rPr>
                <w:rFonts w:ascii="Times New Roman" w:hAnsi="Times New Roman" w:cs="Times New Roman"/>
                <w:color w:val="00B050"/>
                <w:sz w:val="20"/>
                <w:szCs w:val="20"/>
              </w:rPr>
              <w:t xml:space="preserve">           (</w:t>
            </w:r>
            <w:r w:rsidRPr="009D4F3D">
              <w:rPr>
                <w:rFonts w:ascii="Times New Roman" w:hAnsi="Times New Roman" w:cs="Times New Roman"/>
                <w:color w:val="00B050"/>
                <w:sz w:val="20"/>
                <w:szCs w:val="20"/>
              </w:rPr>
              <w:t>US_UC_NKCountryOfOrigin</w:t>
            </w:r>
            <w:r w:rsidRPr="002C751F">
              <w:rPr>
                <w:rFonts w:ascii="Times New Roman" w:hAnsi="Times New Roman" w:cs="Times New Roman"/>
                <w:color w:val="00B050"/>
                <w:sz w:val="20"/>
                <w:szCs w:val="20"/>
              </w:rPr>
              <w:t>)</w:t>
            </w:r>
          </w:p>
          <w:p w:rsidR="00E23437" w:rsidRPr="009D4F3D" w:rsidRDefault="00E23437">
            <w:pPr>
              <w:autoSpaceDE w:val="0"/>
              <w:autoSpaceDN w:val="0"/>
              <w:adjustRightInd w:val="0"/>
              <w:spacing w:after="0" w:line="240" w:lineRule="auto"/>
              <w:ind w:right="144"/>
              <w:rPr>
                <w:rFonts w:ascii="Times New Roman" w:hAnsi="Times New Roman" w:cs="Times New Roman"/>
                <w:color w:val="00B050"/>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IMD </w:t>
      </w:r>
      <w:r>
        <w:rPr>
          <w:rFonts w:ascii="Times New Roman" w:hAnsi="Times New Roman" w:cs="Times New Roman"/>
          <w:b/>
          <w:bCs/>
          <w:sz w:val="20"/>
          <w:szCs w:val="20"/>
        </w:rPr>
        <w:t>Segment Group 27: Item Description</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1120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r>
        <w:rPr>
          <w:rFonts w:ascii="Times New Roman" w:hAnsi="Times New Roman" w:cs="Times New Roman"/>
          <w:sz w:val="20"/>
          <w:szCs w:val="20"/>
        </w:rPr>
        <w:tab/>
        <w:t>Segment Group 21 (Line Item (Line Item Information))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5</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a commercial description for a documented commodity that is associated with this Customs, item line.</w:t>
      </w:r>
    </w:p>
    <w:p w:rsidR="00E23437" w:rsidRPr="008978F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color w:val="00B050"/>
          <w:sz w:val="20"/>
          <w:szCs w:val="20"/>
        </w:rPr>
      </w:pPr>
      <w:r w:rsidRPr="008978F7">
        <w:rPr>
          <w:rFonts w:ascii="Times New Roman" w:hAnsi="Times New Roman" w:cs="Times New Roman"/>
          <w:color w:val="00B050"/>
          <w:sz w:val="20"/>
          <w:szCs w:val="20"/>
        </w:rPr>
        <w:t xml:space="preserve">NOTE: Sample files do not include these details – Mappings </w:t>
      </w:r>
      <w:r>
        <w:rPr>
          <w:rFonts w:ascii="Times New Roman" w:hAnsi="Times New Roman" w:cs="Times New Roman"/>
          <w:color w:val="00B050"/>
          <w:sz w:val="20"/>
          <w:szCs w:val="20"/>
        </w:rPr>
        <w:t>may change slightly when actual mapping is done</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1130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IMD</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Item Description (FCC Loop Information)</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1140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FTX</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49" w:name="book50"/>
      <w:bookmarkEnd w:id="49"/>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IMD </w:t>
      </w:r>
      <w:r>
        <w:rPr>
          <w:rFonts w:ascii="Times New Roman" w:hAnsi="Times New Roman" w:cs="Times New Roman"/>
          <w:b/>
          <w:bCs/>
          <w:sz w:val="20"/>
          <w:szCs w:val="20"/>
        </w:rPr>
        <w:t>Item Description (FCC Loop Information)</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1130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27 (Item Description)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a documented item via an industry coded format, or a restricted narrative.</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7077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DESCRIPTION TYPE,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indicating the format of a description.</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Free-form long description</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Long description of an item in free form.</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C273</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DESCRIPTION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Description of an item.</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7009</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description identification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an..17</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from an industry code list which provides specific data about a product characteristic.</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USID6DFCC.FCCAGEN.</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FCC Key - Agency Identifier.</w:t>
            </w:r>
          </w:p>
          <w:p w:rsidR="00E23437" w:rsidRPr="00106AEA" w:rsidRDefault="00E23437" w:rsidP="001D7DD5">
            <w:pPr>
              <w:autoSpaceDE w:val="0"/>
              <w:autoSpaceDN w:val="0"/>
              <w:adjustRightInd w:val="0"/>
              <w:spacing w:after="0" w:line="240" w:lineRule="auto"/>
              <w:ind w:right="144"/>
              <w:rPr>
                <w:rFonts w:ascii="Times New Roman" w:hAnsi="Times New Roman" w:cs="Times New Roman"/>
                <w:color w:val="00B050"/>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1131</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Code list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a code list.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1D7DD5">
              <w:rPr>
                <w:rFonts w:ascii="Times New Roman" w:hAnsi="Times New Roman" w:cs="Times New Roman"/>
                <w:sz w:val="20"/>
                <w:szCs w:val="20"/>
                <w:highlight w:val="green"/>
              </w:rPr>
              <w:t>118</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Government agency procedure</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Treatment applied by a government agency other than Customs to merchandise under their control.</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50" w:name="book51"/>
      <w:bookmarkEnd w:id="50"/>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FTX </w:t>
      </w:r>
      <w:r>
        <w:rPr>
          <w:rFonts w:ascii="Times New Roman" w:hAnsi="Times New Roman" w:cs="Times New Roman"/>
          <w:b/>
          <w:bCs/>
          <w:sz w:val="20"/>
          <w:szCs w:val="20"/>
        </w:rPr>
        <w:t>Free Text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1140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27 (Item Description)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4</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item description in extended narrative form.</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4451</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TEXT SUBJECT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specifying subject of a free text.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1D7DD5">
              <w:rPr>
                <w:rFonts w:ascii="Times New Roman" w:hAnsi="Times New Roman" w:cs="Times New Roman"/>
                <w:sz w:val="20"/>
                <w:szCs w:val="20"/>
                <w:highlight w:val="green"/>
              </w:rPr>
              <w:t>ABL</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Government information</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C108</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TEXT LITERAL</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one to five lines.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field available to the message sender for information.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USID6DFCC.FCCCDNO.</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FCC Condition Number.</w:t>
            </w:r>
          </w:p>
          <w:p w:rsidR="00E23437" w:rsidRPr="001D7DD5" w:rsidRDefault="00E23437" w:rsidP="001D7DD5">
            <w:pPr>
              <w:autoSpaceDE w:val="0"/>
              <w:autoSpaceDN w:val="0"/>
              <w:adjustRightInd w:val="0"/>
              <w:spacing w:after="0" w:line="240" w:lineRule="auto"/>
              <w:ind w:right="144"/>
              <w:rPr>
                <w:rFonts w:ascii="Times New Roman" w:hAnsi="Times New Roman" w:cs="Times New Roman"/>
                <w:color w:val="00B050"/>
                <w:sz w:val="20"/>
                <w:szCs w:val="20"/>
              </w:rPr>
            </w:pPr>
            <w:r w:rsidRPr="001D7DD5">
              <w:rPr>
                <w:rFonts w:ascii="Times New Roman" w:hAnsi="Times New Roman" w:cs="Times New Roman"/>
                <w:color w:val="00B050"/>
                <w:sz w:val="20"/>
                <w:szCs w:val="20"/>
              </w:rPr>
              <w:t>Customs Declaration – Inv Lines – FCC – Imp Cond. No.                  (US_FCCImpCondNo)</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field available to the message sender for information.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USID6DFCC.FCCID.</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FCC Identifier.</w:t>
            </w:r>
          </w:p>
          <w:p w:rsidR="00E23437" w:rsidRPr="001D7DD5" w:rsidRDefault="00E23437" w:rsidP="001D7DD5">
            <w:pPr>
              <w:autoSpaceDE w:val="0"/>
              <w:autoSpaceDN w:val="0"/>
              <w:adjustRightInd w:val="0"/>
              <w:spacing w:after="0" w:line="240" w:lineRule="auto"/>
              <w:ind w:right="144"/>
              <w:rPr>
                <w:rFonts w:ascii="Times New Roman" w:hAnsi="Times New Roman" w:cs="Times New Roman"/>
                <w:sz w:val="20"/>
                <w:szCs w:val="20"/>
              </w:rPr>
            </w:pPr>
            <w:r w:rsidRPr="001D7DD5">
              <w:rPr>
                <w:rFonts w:ascii="Times New Roman" w:hAnsi="Times New Roman" w:cs="Times New Roman"/>
                <w:color w:val="00B050"/>
                <w:sz w:val="20"/>
                <w:szCs w:val="20"/>
              </w:rPr>
              <w:t>Customs Declaration – Inv Lines – FCC – ID           (US_FCCID)</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field available to the message sender for information.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USID6DFCC.FCCNAME.</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rsidP="001D7DD5">
            <w:pPr>
              <w:tabs>
                <w:tab w:val="left" w:pos="1440"/>
              </w:tabs>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FCC Name.</w:t>
            </w:r>
            <w:r>
              <w:rPr>
                <w:rFonts w:ascii="Times New Roman" w:hAnsi="Times New Roman" w:cs="Times New Roman"/>
                <w:sz w:val="20"/>
                <w:szCs w:val="20"/>
              </w:rPr>
              <w:tab/>
            </w:r>
          </w:p>
          <w:p w:rsidR="00E23437" w:rsidRPr="001D7DD5" w:rsidRDefault="00E23437" w:rsidP="001D7DD5">
            <w:pPr>
              <w:tabs>
                <w:tab w:val="left" w:pos="1440"/>
              </w:tabs>
              <w:autoSpaceDE w:val="0"/>
              <w:autoSpaceDN w:val="0"/>
              <w:adjustRightInd w:val="0"/>
              <w:spacing w:after="0" w:line="240" w:lineRule="auto"/>
              <w:ind w:right="144"/>
              <w:rPr>
                <w:rFonts w:ascii="Times New Roman" w:hAnsi="Times New Roman" w:cs="Times New Roman"/>
                <w:color w:val="00B050"/>
                <w:sz w:val="24"/>
                <w:szCs w:val="24"/>
              </w:rPr>
            </w:pPr>
            <w:r w:rsidRPr="001D7DD5">
              <w:rPr>
                <w:rFonts w:ascii="Times New Roman" w:hAnsi="Times New Roman" w:cs="Times New Roman"/>
                <w:color w:val="00B050"/>
                <w:sz w:val="20"/>
                <w:szCs w:val="20"/>
              </w:rPr>
              <w:t>Customs Declaration – Inv Lines – FCC – Trade Name           (US_FCCTradeName )</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field available to the message sender for information.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USID6DFCC.FCCMACH.</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Machine Type/Model.</w:t>
            </w:r>
          </w:p>
          <w:p w:rsidR="00E23437" w:rsidRPr="002C751F" w:rsidRDefault="00E23437" w:rsidP="001D7DD5">
            <w:pPr>
              <w:tabs>
                <w:tab w:val="left" w:pos="1440"/>
              </w:tabs>
              <w:autoSpaceDE w:val="0"/>
              <w:autoSpaceDN w:val="0"/>
              <w:adjustRightInd w:val="0"/>
              <w:spacing w:after="0" w:line="240" w:lineRule="auto"/>
              <w:ind w:right="144"/>
              <w:rPr>
                <w:rFonts w:ascii="Times New Roman" w:hAnsi="Times New Roman" w:cs="Times New Roman"/>
                <w:sz w:val="24"/>
                <w:szCs w:val="24"/>
              </w:rPr>
            </w:pPr>
            <w:r w:rsidRPr="001D7DD5">
              <w:rPr>
                <w:rFonts w:ascii="Times New Roman" w:hAnsi="Times New Roman" w:cs="Times New Roman"/>
                <w:color w:val="00B050"/>
                <w:sz w:val="20"/>
                <w:szCs w:val="20"/>
              </w:rPr>
              <w:t xml:space="preserve">Customs Declaration – Inv Lines – FCC – </w:t>
            </w:r>
            <w:r>
              <w:rPr>
                <w:rFonts w:ascii="Times New Roman" w:hAnsi="Times New Roman" w:cs="Times New Roman"/>
                <w:color w:val="00B050"/>
                <w:sz w:val="20"/>
                <w:szCs w:val="20"/>
              </w:rPr>
              <w:t>Model</w:t>
            </w:r>
            <w:r w:rsidRPr="001D7DD5">
              <w:rPr>
                <w:rFonts w:ascii="Times New Roman" w:hAnsi="Times New Roman" w:cs="Times New Roman"/>
                <w:color w:val="00B050"/>
                <w:sz w:val="20"/>
                <w:szCs w:val="20"/>
              </w:rPr>
              <w:t xml:space="preserve">           (US_FCCModel)</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field available to the message sender for information.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USID6DFCC.FCCITNO.</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Item Number.</w:t>
            </w:r>
          </w:p>
          <w:p w:rsidR="00E23437" w:rsidRDefault="00E23437" w:rsidP="00887558">
            <w:pPr>
              <w:autoSpaceDE w:val="0"/>
              <w:autoSpaceDN w:val="0"/>
              <w:adjustRightInd w:val="0"/>
              <w:spacing w:after="0" w:line="240" w:lineRule="auto"/>
              <w:ind w:right="144"/>
              <w:rPr>
                <w:rFonts w:ascii="Times New Roman" w:hAnsi="Times New Roman" w:cs="Times New Roman"/>
                <w:color w:val="00B050"/>
                <w:sz w:val="20"/>
                <w:szCs w:val="20"/>
              </w:rPr>
            </w:pPr>
            <w:r w:rsidRPr="001D7DD5">
              <w:rPr>
                <w:rFonts w:ascii="Times New Roman" w:hAnsi="Times New Roman" w:cs="Times New Roman"/>
                <w:color w:val="00B050"/>
                <w:sz w:val="20"/>
                <w:szCs w:val="20"/>
              </w:rPr>
              <w:t xml:space="preserve">Customs Declaration – Inv Lines – FCC – </w:t>
            </w:r>
            <w:r>
              <w:rPr>
                <w:rFonts w:ascii="Times New Roman" w:hAnsi="Times New Roman" w:cs="Times New Roman"/>
                <w:color w:val="00B050"/>
                <w:sz w:val="20"/>
                <w:szCs w:val="20"/>
              </w:rPr>
              <w:t>Commercial Description</w:t>
            </w:r>
            <w:r w:rsidRPr="001D7DD5">
              <w:rPr>
                <w:rFonts w:ascii="Times New Roman" w:hAnsi="Times New Roman" w:cs="Times New Roman"/>
                <w:color w:val="00B050"/>
                <w:sz w:val="20"/>
                <w:szCs w:val="20"/>
              </w:rPr>
              <w:t xml:space="preserve">           </w:t>
            </w:r>
          </w:p>
          <w:p w:rsidR="00E23437" w:rsidRPr="002C751F" w:rsidRDefault="00E23437" w:rsidP="00887558">
            <w:pPr>
              <w:autoSpaceDE w:val="0"/>
              <w:autoSpaceDN w:val="0"/>
              <w:adjustRightInd w:val="0"/>
              <w:spacing w:after="0" w:line="240" w:lineRule="auto"/>
              <w:ind w:right="144"/>
              <w:rPr>
                <w:rFonts w:ascii="Times New Roman" w:hAnsi="Times New Roman" w:cs="Times New Roman"/>
                <w:sz w:val="24"/>
                <w:szCs w:val="24"/>
              </w:rPr>
            </w:pPr>
            <w:r w:rsidRPr="001D7DD5">
              <w:rPr>
                <w:rFonts w:ascii="Times New Roman" w:hAnsi="Times New Roman" w:cs="Times New Roman"/>
                <w:color w:val="00B050"/>
                <w:sz w:val="20"/>
                <w:szCs w:val="20"/>
              </w:rPr>
              <w:t>(</w:t>
            </w:r>
            <w:r>
              <w:t xml:space="preserve"> </w:t>
            </w:r>
            <w:r w:rsidRPr="00887558">
              <w:rPr>
                <w:rFonts w:ascii="Times New Roman" w:hAnsi="Times New Roman" w:cs="Times New Roman"/>
                <w:color w:val="00B050"/>
                <w:sz w:val="20"/>
                <w:szCs w:val="20"/>
              </w:rPr>
              <w:t>US_FCCCommercialDesc</w:t>
            </w:r>
            <w:r>
              <w:rPr>
                <w:rFonts w:ascii="Times New Roman" w:hAnsi="Times New Roman" w:cs="Times New Roman"/>
                <w:color w:val="00B050"/>
                <w:sz w:val="20"/>
                <w:szCs w:val="20"/>
              </w:rPr>
              <w:t>)</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IMD </w:t>
      </w:r>
      <w:r>
        <w:rPr>
          <w:rFonts w:ascii="Times New Roman" w:hAnsi="Times New Roman" w:cs="Times New Roman"/>
          <w:b/>
          <w:bCs/>
          <w:sz w:val="20"/>
          <w:szCs w:val="20"/>
        </w:rPr>
        <w:t>Segment Group 27: Item Description</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1120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r>
        <w:rPr>
          <w:rFonts w:ascii="Times New Roman" w:hAnsi="Times New Roman" w:cs="Times New Roman"/>
          <w:sz w:val="20"/>
          <w:szCs w:val="20"/>
        </w:rPr>
        <w:tab/>
        <w:t>Segment Group 21 (Line Item (Line Item Information))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a commercial description for a documented commodity that is associated with this Customs, item line.</w:t>
      </w:r>
    </w:p>
    <w:p w:rsidR="00E23437" w:rsidRPr="008978F7" w:rsidRDefault="00E23437" w:rsidP="008978F7">
      <w:pPr>
        <w:tabs>
          <w:tab w:val="right" w:pos="1800"/>
          <w:tab w:val="left" w:pos="2160"/>
        </w:tabs>
        <w:autoSpaceDE w:val="0"/>
        <w:autoSpaceDN w:val="0"/>
        <w:adjustRightInd w:val="0"/>
        <w:spacing w:after="0" w:line="240" w:lineRule="auto"/>
        <w:ind w:left="2160" w:hanging="2160"/>
        <w:rPr>
          <w:rFonts w:ascii="Times New Roman" w:hAnsi="Times New Roman" w:cs="Times New Roman"/>
          <w:color w:val="00B050"/>
          <w:sz w:val="20"/>
          <w:szCs w:val="20"/>
        </w:rPr>
      </w:pPr>
      <w:r w:rsidRPr="008978F7">
        <w:rPr>
          <w:rFonts w:ascii="Times New Roman" w:hAnsi="Times New Roman" w:cs="Times New Roman"/>
          <w:color w:val="00B050"/>
          <w:sz w:val="20"/>
          <w:szCs w:val="20"/>
        </w:rPr>
        <w:t xml:space="preserve">NOTE: Sample files do not include these details – Mappings </w:t>
      </w:r>
      <w:r>
        <w:rPr>
          <w:rFonts w:ascii="Times New Roman" w:hAnsi="Times New Roman" w:cs="Times New Roman"/>
          <w:color w:val="00B050"/>
          <w:sz w:val="20"/>
          <w:szCs w:val="20"/>
        </w:rPr>
        <w:t>may change slightly when actual mapping is done</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1130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IMD</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Item Description (FDA Loop Information)</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1140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FTX</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51" w:name="book52"/>
      <w:bookmarkEnd w:id="51"/>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IMD </w:t>
      </w:r>
      <w:r>
        <w:rPr>
          <w:rFonts w:ascii="Times New Roman" w:hAnsi="Times New Roman" w:cs="Times New Roman"/>
          <w:b/>
          <w:bCs/>
          <w:sz w:val="20"/>
          <w:szCs w:val="20"/>
        </w:rPr>
        <w:t>Item Description (FDA Loop Information)</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1130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27 (Item Description)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a documented item via an industry coded format, or a restricted narrative.</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7077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DESCRIPTION TYPE,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indicating the format of a description.</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B</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and text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C273</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DESCRIPTION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Description of an item.</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7009</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description identification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an..17</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from an industry code list which provides specific data about a product characteristic.</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USID6DFDA.FDAAGEN.</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FDA Key - Agency Identifier.</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1131</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Code list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a code list.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887558">
              <w:rPr>
                <w:rFonts w:ascii="Times New Roman" w:hAnsi="Times New Roman" w:cs="Times New Roman"/>
                <w:sz w:val="20"/>
                <w:szCs w:val="20"/>
                <w:highlight w:val="green"/>
              </w:rPr>
              <w:t>118</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Government agency procedure</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Treatment applied by a government agency other than Customs to merchandise under their control.</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7008</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description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Plain language description of articles or products.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USID6DFDA.FDACOMP.</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AFF Comp Code.</w:t>
            </w: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1D7DD5">
              <w:rPr>
                <w:rFonts w:ascii="Times New Roman" w:hAnsi="Times New Roman" w:cs="Times New Roman"/>
                <w:color w:val="00B050"/>
                <w:sz w:val="20"/>
                <w:szCs w:val="20"/>
              </w:rPr>
              <w:t>Customs Declaration – Inv Lines – F</w:t>
            </w:r>
            <w:r>
              <w:rPr>
                <w:rFonts w:ascii="Times New Roman" w:hAnsi="Times New Roman" w:cs="Times New Roman"/>
                <w:color w:val="00B050"/>
                <w:sz w:val="20"/>
                <w:szCs w:val="20"/>
              </w:rPr>
              <w:t>DA</w:t>
            </w:r>
            <w:r w:rsidRPr="001D7DD5">
              <w:rPr>
                <w:rFonts w:ascii="Times New Roman" w:hAnsi="Times New Roman" w:cs="Times New Roman"/>
                <w:color w:val="00B050"/>
                <w:sz w:val="20"/>
                <w:szCs w:val="20"/>
              </w:rPr>
              <w:t xml:space="preserve">– </w:t>
            </w:r>
            <w:r>
              <w:rPr>
                <w:rFonts w:ascii="Times New Roman" w:hAnsi="Times New Roman" w:cs="Times New Roman"/>
                <w:color w:val="00B050"/>
                <w:sz w:val="20"/>
                <w:szCs w:val="20"/>
              </w:rPr>
              <w:t>Commercial Description</w:t>
            </w:r>
            <w:r w:rsidRPr="001D7DD5">
              <w:rPr>
                <w:rFonts w:ascii="Times New Roman" w:hAnsi="Times New Roman" w:cs="Times New Roman"/>
                <w:color w:val="00B050"/>
                <w:sz w:val="20"/>
                <w:szCs w:val="20"/>
              </w:rPr>
              <w:t xml:space="preserve">  </w:t>
            </w:r>
          </w:p>
          <w:p w:rsidR="00E23437" w:rsidRPr="00887558" w:rsidRDefault="00E23437">
            <w:pPr>
              <w:autoSpaceDE w:val="0"/>
              <w:autoSpaceDN w:val="0"/>
              <w:adjustRightInd w:val="0"/>
              <w:spacing w:after="0" w:line="240" w:lineRule="auto"/>
              <w:ind w:right="144"/>
              <w:rPr>
                <w:rFonts w:ascii="Times New Roman" w:hAnsi="Times New Roman" w:cs="Times New Roman"/>
                <w:color w:val="00B050"/>
                <w:sz w:val="20"/>
                <w:szCs w:val="20"/>
              </w:rPr>
            </w:pPr>
            <w:r>
              <w:rPr>
                <w:rFonts w:ascii="Times New Roman" w:hAnsi="Times New Roman" w:cs="Times New Roman"/>
                <w:color w:val="00B050"/>
                <w:sz w:val="20"/>
                <w:szCs w:val="20"/>
              </w:rPr>
              <w:t>(</w:t>
            </w:r>
            <w:r w:rsidRPr="00887558">
              <w:rPr>
                <w:rFonts w:ascii="Times New Roman" w:hAnsi="Times New Roman" w:cs="Times New Roman"/>
                <w:color w:val="00B050"/>
                <w:sz w:val="20"/>
                <w:szCs w:val="20"/>
              </w:rPr>
              <w:t>US_FDACommercialDesc</w:t>
            </w:r>
            <w:r>
              <w:rPr>
                <w:rFonts w:ascii="Times New Roman" w:hAnsi="Times New Roman" w:cs="Times New Roman"/>
                <w:color w:val="00B050"/>
                <w:sz w:val="20"/>
                <w:szCs w:val="20"/>
              </w:rPr>
              <w: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7008</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description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Plain language description of articles or products.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USID6DFDA.FDAPROD.</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FDA Prod Code.</w:t>
            </w:r>
          </w:p>
          <w:p w:rsidR="00E23437" w:rsidRPr="002C751F" w:rsidRDefault="00E23437" w:rsidP="009961CF">
            <w:pPr>
              <w:autoSpaceDE w:val="0"/>
              <w:autoSpaceDN w:val="0"/>
              <w:adjustRightInd w:val="0"/>
              <w:spacing w:after="0" w:line="240" w:lineRule="auto"/>
              <w:ind w:right="144"/>
              <w:rPr>
                <w:rFonts w:ascii="Times New Roman" w:hAnsi="Times New Roman" w:cs="Times New Roman"/>
                <w:sz w:val="24"/>
                <w:szCs w:val="24"/>
              </w:rPr>
            </w:pPr>
            <w:r w:rsidRPr="001D7DD5">
              <w:rPr>
                <w:rFonts w:ascii="Times New Roman" w:hAnsi="Times New Roman" w:cs="Times New Roman"/>
                <w:color w:val="00B050"/>
                <w:sz w:val="20"/>
                <w:szCs w:val="20"/>
              </w:rPr>
              <w:t>Customs Declaration – Inv Lines – F</w:t>
            </w:r>
            <w:r>
              <w:rPr>
                <w:rFonts w:ascii="Times New Roman" w:hAnsi="Times New Roman" w:cs="Times New Roman"/>
                <w:color w:val="00B050"/>
                <w:sz w:val="20"/>
                <w:szCs w:val="20"/>
              </w:rPr>
              <w:t xml:space="preserve">DA- Product Code </w:t>
            </w:r>
            <w:r w:rsidRPr="001D7DD5">
              <w:rPr>
                <w:rFonts w:ascii="Times New Roman" w:hAnsi="Times New Roman" w:cs="Times New Roman"/>
                <w:color w:val="00B050"/>
                <w:sz w:val="20"/>
                <w:szCs w:val="20"/>
              </w:rPr>
              <w:t xml:space="preserve">   </w:t>
            </w:r>
            <w:r>
              <w:rPr>
                <w:rFonts w:ascii="Times New Roman" w:hAnsi="Times New Roman" w:cs="Times New Roman"/>
                <w:color w:val="00B050"/>
                <w:sz w:val="20"/>
                <w:szCs w:val="20"/>
              </w:rPr>
              <w:t>(</w:t>
            </w:r>
            <w:r w:rsidRPr="00887558">
              <w:rPr>
                <w:rFonts w:ascii="Times New Roman" w:hAnsi="Times New Roman" w:cs="Times New Roman"/>
                <w:color w:val="00B050"/>
                <w:sz w:val="20"/>
                <w:szCs w:val="20"/>
              </w:rPr>
              <w:t>US_FDA</w:t>
            </w:r>
            <w:r>
              <w:rPr>
                <w:rFonts w:ascii="Times New Roman" w:hAnsi="Times New Roman" w:cs="Times New Roman"/>
                <w:color w:val="00B050"/>
                <w:sz w:val="20"/>
                <w:szCs w:val="20"/>
              </w:rPr>
              <w:t>Procuct</w:t>
            </w:r>
            <w:bookmarkStart w:id="52" w:name="_GoBack"/>
            <w:bookmarkEnd w:id="52"/>
            <w:r>
              <w:rPr>
                <w:rFonts w:ascii="Times New Roman" w:hAnsi="Times New Roman" w:cs="Times New Roman"/>
                <w:color w:val="00B050"/>
                <w:sz w:val="20"/>
                <w:szCs w:val="20"/>
              </w:rPr>
              <w:t>Code)</w:t>
            </w:r>
            <w:r w:rsidRPr="001D7DD5">
              <w:rPr>
                <w:rFonts w:ascii="Times New Roman" w:hAnsi="Times New Roman" w:cs="Times New Roman"/>
                <w:color w:val="00B050"/>
                <w:sz w:val="20"/>
                <w:szCs w:val="20"/>
              </w:rPr>
              <w:t xml:space="preserve">     </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3453</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Language,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of language (ISO 639-1988).</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USID6DFDA.FDACTRY.</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FDA Country of Origin.</w:t>
            </w:r>
          </w:p>
          <w:p w:rsidR="00E23437" w:rsidRPr="00887558" w:rsidRDefault="00E23437">
            <w:pPr>
              <w:autoSpaceDE w:val="0"/>
              <w:autoSpaceDN w:val="0"/>
              <w:adjustRightInd w:val="0"/>
              <w:spacing w:after="0" w:line="240" w:lineRule="auto"/>
              <w:ind w:right="144"/>
              <w:rPr>
                <w:rFonts w:ascii="Times New Roman" w:hAnsi="Times New Roman" w:cs="Times New Roman"/>
                <w:color w:val="00B050"/>
                <w:sz w:val="20"/>
                <w:szCs w:val="20"/>
              </w:rPr>
            </w:pPr>
            <w:r w:rsidRPr="00887558">
              <w:rPr>
                <w:rFonts w:ascii="Times New Roman" w:hAnsi="Times New Roman" w:cs="Times New Roman"/>
                <w:color w:val="00B050"/>
                <w:sz w:val="20"/>
                <w:szCs w:val="20"/>
              </w:rPr>
              <w:t>Customs Declaration – Inv Lines – FDA- Product Ctry.</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color w:val="00B050"/>
                <w:sz w:val="20"/>
                <w:szCs w:val="20"/>
              </w:rPr>
              <w:t>(</w:t>
            </w:r>
            <w:r w:rsidRPr="00887558">
              <w:rPr>
                <w:rFonts w:ascii="Times New Roman" w:hAnsi="Times New Roman" w:cs="Times New Roman"/>
                <w:color w:val="00B050"/>
                <w:sz w:val="20"/>
                <w:szCs w:val="20"/>
              </w:rPr>
              <w:t>US_UC_NKFDAProduction</w:t>
            </w:r>
            <w:r>
              <w:rPr>
                <w:rFonts w:ascii="Times New Roman" w:hAnsi="Times New Roman" w:cs="Times New Roman"/>
                <w:color w:val="00B050"/>
                <w:sz w:val="20"/>
                <w:szCs w:val="20"/>
              </w:rPr>
              <w:t>)</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53" w:name="book53"/>
      <w:bookmarkEnd w:id="53"/>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FTX </w:t>
      </w:r>
      <w:r>
        <w:rPr>
          <w:rFonts w:ascii="Times New Roman" w:hAnsi="Times New Roman" w:cs="Times New Roman"/>
          <w:b/>
          <w:bCs/>
          <w:sz w:val="20"/>
          <w:szCs w:val="20"/>
        </w:rPr>
        <w:t>Free Text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1140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27 (Item Description)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4</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item description in extended narrative form.</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4451</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TEXT SUBJECT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specifying subject of a free text.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8978F7">
              <w:rPr>
                <w:rFonts w:ascii="Times New Roman" w:hAnsi="Times New Roman" w:cs="Times New Roman"/>
                <w:sz w:val="20"/>
                <w:szCs w:val="20"/>
                <w:highlight w:val="green"/>
              </w:rPr>
              <w:t>GBL</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Government bill of lading information</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information on a transport document to indicate payment information by Government Bill of Lading.</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C108</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TEXT LITERAL</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one to five lines.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field available to the message sender for information.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USID6DFDA.FDAAFF.</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AFF Comp Qualifier.</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field available to the message sender for information.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USID6DFDA.FDAMANO.</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Act Manuf Number.</w:t>
            </w:r>
          </w:p>
          <w:p w:rsidR="00E23437" w:rsidRPr="00C81B05" w:rsidRDefault="00E23437">
            <w:pPr>
              <w:autoSpaceDE w:val="0"/>
              <w:autoSpaceDN w:val="0"/>
              <w:adjustRightInd w:val="0"/>
              <w:spacing w:after="0" w:line="240" w:lineRule="auto"/>
              <w:ind w:right="144"/>
              <w:rPr>
                <w:rFonts w:ascii="Times New Roman" w:hAnsi="Times New Roman" w:cs="Times New Roman"/>
                <w:color w:val="00B050"/>
                <w:sz w:val="20"/>
                <w:szCs w:val="20"/>
              </w:rPr>
            </w:pPr>
            <w:r w:rsidRPr="00C81B05">
              <w:rPr>
                <w:rFonts w:ascii="Times New Roman" w:hAnsi="Times New Roman" w:cs="Times New Roman"/>
                <w:color w:val="00B050"/>
                <w:sz w:val="20"/>
                <w:szCs w:val="20"/>
              </w:rPr>
              <w:t>Declaration – Inv Header- Organizations</w:t>
            </w:r>
            <w:r>
              <w:rPr>
                <w:rFonts w:ascii="Times New Roman" w:hAnsi="Times New Roman" w:cs="Times New Roman"/>
                <w:color w:val="00B050"/>
                <w:sz w:val="20"/>
                <w:szCs w:val="20"/>
              </w:rPr>
              <w:t xml:space="preserve">  - Manufacturer</w:t>
            </w:r>
          </w:p>
          <w:p w:rsidR="00E23437" w:rsidRPr="008978F7" w:rsidRDefault="00E23437">
            <w:pPr>
              <w:autoSpaceDE w:val="0"/>
              <w:autoSpaceDN w:val="0"/>
              <w:adjustRightInd w:val="0"/>
              <w:spacing w:after="0" w:line="240" w:lineRule="auto"/>
              <w:ind w:right="144"/>
              <w:rPr>
                <w:rFonts w:ascii="Times New Roman" w:hAnsi="Times New Roman" w:cs="Times New Roman"/>
                <w:color w:val="00B050"/>
                <w:sz w:val="24"/>
                <w:szCs w:val="24"/>
              </w:rPr>
            </w:pPr>
            <w:r>
              <w:rPr>
                <w:rFonts w:ascii="Times New Roman" w:hAnsi="Times New Roman" w:cs="Times New Roman"/>
                <w:color w:val="00B050"/>
                <w:sz w:val="20"/>
                <w:szCs w:val="20"/>
              </w:rPr>
              <w:t>(</w:t>
            </w:r>
            <w:r w:rsidRPr="00C81B05">
              <w:rPr>
                <w:rFonts w:ascii="Times New Roman" w:hAnsi="Times New Roman" w:cs="Times New Roman"/>
                <w:color w:val="00B050"/>
                <w:sz w:val="20"/>
                <w:szCs w:val="20"/>
              </w:rPr>
              <w:t>US_OA_ManufacturerAddress</w:t>
            </w:r>
            <w:r>
              <w:rPr>
                <w:rFonts w:ascii="Times New Roman" w:hAnsi="Times New Roman" w:cs="Times New Roman"/>
                <w:color w:val="00B050"/>
                <w:sz w:val="20"/>
                <w:szCs w:val="20"/>
              </w:rPr>
              <w: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Pr>
                <w:rFonts w:ascii="Times New Roman" w:hAnsi="Times New Roman" w:cs="Times New Roman"/>
                <w:b/>
                <w:bCs/>
                <w:sz w:val="20"/>
                <w:szCs w:val="20"/>
              </w:rPr>
              <w:t>©</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field available to the message sender for information.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USID6DFDA.FDASHNO.</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Act Shipper Number.</w:t>
            </w:r>
          </w:p>
          <w:p w:rsidR="00E23437" w:rsidRPr="00C81B05" w:rsidRDefault="00E23437" w:rsidP="00C81B05">
            <w:pPr>
              <w:autoSpaceDE w:val="0"/>
              <w:autoSpaceDN w:val="0"/>
              <w:adjustRightInd w:val="0"/>
              <w:spacing w:after="0" w:line="240" w:lineRule="auto"/>
              <w:ind w:right="144"/>
              <w:rPr>
                <w:rFonts w:ascii="Times New Roman" w:hAnsi="Times New Roman" w:cs="Times New Roman"/>
                <w:color w:val="00B050"/>
                <w:sz w:val="20"/>
                <w:szCs w:val="20"/>
              </w:rPr>
            </w:pPr>
            <w:r w:rsidRPr="00C81B05">
              <w:rPr>
                <w:rFonts w:ascii="Times New Roman" w:hAnsi="Times New Roman" w:cs="Times New Roman"/>
                <w:color w:val="00B050"/>
                <w:sz w:val="20"/>
                <w:szCs w:val="20"/>
              </w:rPr>
              <w:t>Declaration – Inv Header- Organizations</w:t>
            </w:r>
            <w:r>
              <w:rPr>
                <w:rFonts w:ascii="Times New Roman" w:hAnsi="Times New Roman" w:cs="Times New Roman"/>
                <w:color w:val="00B050"/>
                <w:sz w:val="20"/>
                <w:szCs w:val="20"/>
              </w:rPr>
              <w:t xml:space="preserve">  - FDA Shipper       (</w:t>
            </w:r>
            <w:r w:rsidRPr="00C81B05">
              <w:rPr>
                <w:rFonts w:ascii="Times New Roman" w:hAnsi="Times New Roman" w:cs="Times New Roman"/>
                <w:color w:val="00B050"/>
                <w:sz w:val="20"/>
                <w:szCs w:val="20"/>
              </w:rPr>
              <w:t>US_OH_Seller</w:t>
            </w:r>
            <w:r>
              <w:rPr>
                <w:rFonts w:ascii="Times New Roman" w:hAnsi="Times New Roman" w:cs="Times New Roman"/>
                <w:color w:val="00B050"/>
                <w:sz w:val="20"/>
                <w:szCs w:val="20"/>
              </w:rPr>
              <w: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field available to the message sender for information.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USID6DFDA.FDABRND.</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Brand Name.</w:t>
            </w:r>
          </w:p>
          <w:p w:rsidR="00E23437" w:rsidRPr="002C751F" w:rsidRDefault="00E23437" w:rsidP="00C81B05">
            <w:pPr>
              <w:autoSpaceDE w:val="0"/>
              <w:autoSpaceDN w:val="0"/>
              <w:adjustRightInd w:val="0"/>
              <w:spacing w:after="0" w:line="240" w:lineRule="auto"/>
              <w:ind w:right="144"/>
              <w:rPr>
                <w:rFonts w:ascii="Times New Roman" w:hAnsi="Times New Roman" w:cs="Times New Roman"/>
                <w:sz w:val="24"/>
                <w:szCs w:val="24"/>
              </w:rPr>
            </w:pPr>
            <w:r w:rsidRPr="00887558">
              <w:rPr>
                <w:rFonts w:ascii="Times New Roman" w:hAnsi="Times New Roman" w:cs="Times New Roman"/>
                <w:color w:val="00B050"/>
                <w:sz w:val="20"/>
                <w:szCs w:val="20"/>
              </w:rPr>
              <w:t xml:space="preserve">Customs Declaration – Inv Lines – FDA- </w:t>
            </w:r>
            <w:r>
              <w:rPr>
                <w:rFonts w:ascii="Times New Roman" w:hAnsi="Times New Roman" w:cs="Times New Roman"/>
                <w:color w:val="00B050"/>
                <w:sz w:val="20"/>
                <w:szCs w:val="20"/>
              </w:rPr>
              <w:t>Brand Name (</w:t>
            </w:r>
            <w:r w:rsidRPr="008978F7">
              <w:rPr>
                <w:rFonts w:ascii="Times New Roman" w:hAnsi="Times New Roman" w:cs="Times New Roman"/>
                <w:color w:val="00B050"/>
                <w:sz w:val="20"/>
                <w:szCs w:val="20"/>
              </w:rPr>
              <w:t>US_TradeBrandName</w:t>
            </w:r>
            <w:r>
              <w:rPr>
                <w:rFonts w:ascii="Times New Roman" w:hAnsi="Times New Roman" w:cs="Times New Roman"/>
                <w:color w:val="00B050"/>
                <w:sz w:val="20"/>
                <w:szCs w:val="20"/>
              </w:rPr>
              <w:t>)</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field available to the message sender for information.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USID6DFDA.FDAACNO.</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Accession Number.</w:t>
            </w:r>
          </w:p>
          <w:p w:rsidR="00E23437" w:rsidRPr="008978F7" w:rsidRDefault="00E23437" w:rsidP="00C81B05">
            <w:pPr>
              <w:autoSpaceDE w:val="0"/>
              <w:autoSpaceDN w:val="0"/>
              <w:adjustRightInd w:val="0"/>
              <w:spacing w:after="0" w:line="240" w:lineRule="auto"/>
              <w:ind w:right="144"/>
              <w:rPr>
                <w:rFonts w:ascii="Times New Roman" w:hAnsi="Times New Roman" w:cs="Times New Roman"/>
                <w:color w:val="00B050"/>
                <w:sz w:val="20"/>
                <w:szCs w:val="20"/>
              </w:rPr>
            </w:pPr>
            <w:r w:rsidRPr="008978F7">
              <w:rPr>
                <w:rFonts w:ascii="Times New Roman" w:hAnsi="Times New Roman" w:cs="Times New Roman"/>
                <w:color w:val="00B050"/>
                <w:sz w:val="20"/>
                <w:szCs w:val="20"/>
              </w:rPr>
              <w:t xml:space="preserve">Customs Declaration – Inv Lines – FDA- </w:t>
            </w:r>
            <w:r>
              <w:rPr>
                <w:rFonts w:ascii="Times New Roman" w:hAnsi="Times New Roman" w:cs="Times New Roman"/>
                <w:color w:val="00B050"/>
                <w:sz w:val="20"/>
                <w:szCs w:val="20"/>
              </w:rPr>
              <w:t>Confirmation No.</w:t>
            </w:r>
            <w:r w:rsidRPr="008978F7">
              <w:rPr>
                <w:rFonts w:ascii="Times New Roman" w:hAnsi="Times New Roman" w:cs="Times New Roman"/>
                <w:color w:val="00B050"/>
                <w:sz w:val="20"/>
                <w:szCs w:val="20"/>
              </w:rPr>
              <w:t xml:space="preserve">            (US_PNC)</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IMD </w:t>
      </w:r>
      <w:r>
        <w:rPr>
          <w:rFonts w:ascii="Times New Roman" w:hAnsi="Times New Roman" w:cs="Times New Roman"/>
          <w:b/>
          <w:bCs/>
          <w:sz w:val="20"/>
          <w:szCs w:val="20"/>
        </w:rPr>
        <w:t>Segment Group 27: Item Description</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1120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r>
        <w:rPr>
          <w:rFonts w:ascii="Times New Roman" w:hAnsi="Times New Roman" w:cs="Times New Roman"/>
          <w:sz w:val="20"/>
          <w:szCs w:val="20"/>
        </w:rPr>
        <w:tab/>
        <w:t>Segment Group 21 (Line Item (Line Item Information))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a commercial description for a documented commodity that is associated with this Customs, item line.</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1130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IMD</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Item Description (CVD Loop Information)</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1140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FTX</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54" w:name="book54"/>
      <w:bookmarkEnd w:id="54"/>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IMD </w:t>
      </w:r>
      <w:r>
        <w:rPr>
          <w:rFonts w:ascii="Times New Roman" w:hAnsi="Times New Roman" w:cs="Times New Roman"/>
          <w:b/>
          <w:bCs/>
          <w:sz w:val="20"/>
          <w:szCs w:val="20"/>
        </w:rPr>
        <w:t>Item Description (CVD Loop Information)</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1130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27 (Item Description)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a documented item via an industry coded format, or a restricted narrative.</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rsidP="00C81B05">
      <w:pPr>
        <w:tabs>
          <w:tab w:val="right" w:pos="1800"/>
          <w:tab w:val="left" w:pos="2160"/>
        </w:tabs>
        <w:autoSpaceDE w:val="0"/>
        <w:autoSpaceDN w:val="0"/>
        <w:adjustRightInd w:val="0"/>
        <w:spacing w:after="0" w:line="240" w:lineRule="auto"/>
        <w:ind w:left="2160" w:hanging="2160"/>
        <w:rPr>
          <w:rFonts w:ascii="Times New Roman" w:hAnsi="Times New Roman" w:cs="Times New Roman"/>
          <w:color w:val="00B050"/>
          <w:sz w:val="20"/>
          <w:szCs w:val="20"/>
        </w:rPr>
      </w:pPr>
      <w:r w:rsidRPr="008978F7">
        <w:rPr>
          <w:rFonts w:ascii="Times New Roman" w:hAnsi="Times New Roman" w:cs="Times New Roman"/>
          <w:color w:val="00B050"/>
          <w:sz w:val="20"/>
          <w:szCs w:val="20"/>
        </w:rPr>
        <w:t xml:space="preserve">NOTE: Sample files do not include these details – Mappings </w:t>
      </w:r>
      <w:r>
        <w:rPr>
          <w:rFonts w:ascii="Times New Roman" w:hAnsi="Times New Roman" w:cs="Times New Roman"/>
          <w:color w:val="00B050"/>
          <w:sz w:val="20"/>
          <w:szCs w:val="20"/>
        </w:rPr>
        <w:t>may change when actual mapping is done and we see the actual data supplied</w:t>
      </w:r>
    </w:p>
    <w:p w:rsidR="00E23437" w:rsidRDefault="00E23437" w:rsidP="00C81B05">
      <w:pPr>
        <w:tabs>
          <w:tab w:val="right" w:pos="1800"/>
          <w:tab w:val="left" w:pos="2160"/>
        </w:tabs>
        <w:autoSpaceDE w:val="0"/>
        <w:autoSpaceDN w:val="0"/>
        <w:adjustRightInd w:val="0"/>
        <w:spacing w:after="0" w:line="240" w:lineRule="auto"/>
        <w:ind w:left="2160" w:hanging="2160"/>
        <w:rPr>
          <w:rFonts w:ascii="Times New Roman" w:hAnsi="Times New Roman" w:cs="Times New Roman"/>
          <w:color w:val="00B050"/>
          <w:sz w:val="20"/>
          <w:szCs w:val="20"/>
        </w:rPr>
      </w:pPr>
    </w:p>
    <w:p w:rsidR="00E23437" w:rsidRPr="008978F7" w:rsidRDefault="00E23437" w:rsidP="00C81B05">
      <w:pPr>
        <w:tabs>
          <w:tab w:val="right" w:pos="1800"/>
          <w:tab w:val="left" w:pos="2160"/>
        </w:tabs>
        <w:autoSpaceDE w:val="0"/>
        <w:autoSpaceDN w:val="0"/>
        <w:adjustRightInd w:val="0"/>
        <w:spacing w:after="0" w:line="240" w:lineRule="auto"/>
        <w:ind w:left="2160" w:hanging="2160"/>
        <w:rPr>
          <w:rFonts w:ascii="Times New Roman" w:hAnsi="Times New Roman" w:cs="Times New Roman"/>
          <w:color w:val="00B050"/>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7077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DESCRIPTION TYPE,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indicating the format of a description.</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E</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Free-form short description</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Short description of an item in free form.</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C273</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DESCRIPTION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Description of an item.</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7009</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description identification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an..17</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from an industry code list which provides specific data about a product characteristic.</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USID6DCVD.CVDAKEY.</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CVD Key - Agency Identifier.</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1131</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Code list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a code list.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C81B05">
              <w:rPr>
                <w:rFonts w:ascii="Times New Roman" w:hAnsi="Times New Roman" w:cs="Times New Roman"/>
                <w:sz w:val="20"/>
                <w:szCs w:val="20"/>
                <w:highlight w:val="green"/>
              </w:rPr>
              <w:t>191</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Dumping or countervailing assessment method</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 code to identify the method used to determine the dumping or countervailing duty.</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7008</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description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Plain language description of articles or products.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USID6DCVD.CVDCANO.</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CVD Case Number.</w:t>
            </w:r>
          </w:p>
          <w:p w:rsidR="00E23437" w:rsidRDefault="00E23437" w:rsidP="00C81B05">
            <w:pPr>
              <w:autoSpaceDE w:val="0"/>
              <w:autoSpaceDN w:val="0"/>
              <w:adjustRightInd w:val="0"/>
              <w:spacing w:after="0" w:line="240" w:lineRule="auto"/>
              <w:ind w:right="144"/>
              <w:rPr>
                <w:rFonts w:ascii="Times New Roman" w:hAnsi="Times New Roman" w:cs="Times New Roman"/>
                <w:color w:val="00B050"/>
                <w:sz w:val="20"/>
                <w:szCs w:val="20"/>
              </w:rPr>
            </w:pPr>
            <w:r w:rsidRPr="008978F7">
              <w:rPr>
                <w:rFonts w:ascii="Times New Roman" w:hAnsi="Times New Roman" w:cs="Times New Roman"/>
                <w:color w:val="00B050"/>
                <w:sz w:val="20"/>
                <w:szCs w:val="20"/>
              </w:rPr>
              <w:t xml:space="preserve">Customs Declaration – Inv Lines – </w:t>
            </w:r>
            <w:r>
              <w:rPr>
                <w:rFonts w:ascii="Times New Roman" w:hAnsi="Times New Roman" w:cs="Times New Roman"/>
                <w:color w:val="00B050"/>
                <w:sz w:val="20"/>
                <w:szCs w:val="20"/>
              </w:rPr>
              <w:t>Permits/Licences</w:t>
            </w:r>
            <w:r w:rsidRPr="008978F7">
              <w:rPr>
                <w:rFonts w:ascii="Times New Roman" w:hAnsi="Times New Roman" w:cs="Times New Roman"/>
                <w:color w:val="00B050"/>
                <w:sz w:val="20"/>
                <w:szCs w:val="20"/>
              </w:rPr>
              <w:t xml:space="preserve">- </w:t>
            </w:r>
            <w:r>
              <w:rPr>
                <w:rFonts w:ascii="Times New Roman" w:hAnsi="Times New Roman" w:cs="Times New Roman"/>
                <w:color w:val="00B050"/>
                <w:sz w:val="20"/>
                <w:szCs w:val="20"/>
              </w:rPr>
              <w:t>CVD – Case No</w:t>
            </w:r>
          </w:p>
          <w:p w:rsidR="00E23437" w:rsidRPr="002C751F" w:rsidRDefault="00E23437" w:rsidP="00C81B05">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color w:val="00B050"/>
                <w:sz w:val="20"/>
                <w:szCs w:val="20"/>
              </w:rPr>
              <w:t>(</w:t>
            </w:r>
            <w:r w:rsidRPr="00C81B05">
              <w:rPr>
                <w:rFonts w:ascii="Times New Roman" w:hAnsi="Times New Roman" w:cs="Times New Roman"/>
                <w:color w:val="00B050"/>
                <w:sz w:val="20"/>
                <w:szCs w:val="20"/>
              </w:rPr>
              <w:t>US_CVDCaseNo</w:t>
            </w:r>
            <w:r>
              <w:rPr>
                <w:rFonts w:ascii="Times New Roman" w:hAnsi="Times New Roman" w:cs="Times New Roman"/>
                <w:color w:val="00B050"/>
                <w:sz w:val="20"/>
                <w:szCs w:val="20"/>
              </w:rPr>
              <w:t>)</w:t>
            </w:r>
            <w:r w:rsidRPr="008978F7">
              <w:rPr>
                <w:rFonts w:ascii="Times New Roman" w:hAnsi="Times New Roman" w:cs="Times New Roman"/>
                <w:color w:val="00B050"/>
                <w:sz w:val="20"/>
                <w:szCs w:val="20"/>
              </w:rPr>
              <w:t xml:space="preserve">            </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7008</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description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Plain language description of articles or products.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USID6DCVD.CVDCOMP.</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CVD Comp Code.</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55" w:name="book55"/>
      <w:bookmarkEnd w:id="55"/>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FTX </w:t>
      </w:r>
      <w:r>
        <w:rPr>
          <w:rFonts w:ascii="Times New Roman" w:hAnsi="Times New Roman" w:cs="Times New Roman"/>
          <w:b/>
          <w:bCs/>
          <w:sz w:val="20"/>
          <w:szCs w:val="20"/>
        </w:rPr>
        <w:t>Free Text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1140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27 (Item Description)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4</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item description in extended narrative form.</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4451</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TEXT SUBJECT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specifying subject of a free text.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ZZZ</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Mutually defined</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Note contains information mutually defined by trading partners.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C108</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TEXT LITERAL</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one to five lines.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field available to the message sender for information.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USID6DCVD.CVDQTY.</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CVD Quantity.</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field available to the message sender for information.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USID6DCVD.CVDMIDN.</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CVD Mid Number.</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field available to the message sender for information.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USID6DCVD.CVDDUTR.</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CVD Duty Rate.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field available to the message sender for information.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USID6DCVD.CVDDESC.</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CVD Rate Description.</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field available to the message sender for information.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USID6DCVD.CVDVALUE.</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Item Value + Assist Amount US $.</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IMD </w:t>
      </w:r>
      <w:r>
        <w:rPr>
          <w:rFonts w:ascii="Times New Roman" w:hAnsi="Times New Roman" w:cs="Times New Roman"/>
          <w:b/>
          <w:bCs/>
          <w:sz w:val="20"/>
          <w:szCs w:val="20"/>
        </w:rPr>
        <w:t>Segment Group 27: Item Description</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1120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r>
        <w:rPr>
          <w:rFonts w:ascii="Times New Roman" w:hAnsi="Times New Roman" w:cs="Times New Roman"/>
          <w:sz w:val="20"/>
          <w:szCs w:val="20"/>
        </w:rPr>
        <w:tab/>
        <w:t>Segment Group 21 (Line Item (Line Item Information))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a commercial description for a documented commodity that is associated with this Customs, item line.</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1130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IMD</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Item Description (ADD Loop Information)</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1140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FTX</w:t>
            </w: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56" w:name="book56"/>
      <w:bookmarkEnd w:id="56"/>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IMD </w:t>
      </w:r>
      <w:r>
        <w:rPr>
          <w:rFonts w:ascii="Times New Roman" w:hAnsi="Times New Roman" w:cs="Times New Roman"/>
          <w:b/>
          <w:bCs/>
          <w:sz w:val="20"/>
          <w:szCs w:val="20"/>
        </w:rPr>
        <w:t>Item Description (ADD Loop Information)</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1130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27 (Item Description)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a documented item via an industry coded format, or a restricted narrative.</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rsidP="008C0E95">
      <w:pPr>
        <w:tabs>
          <w:tab w:val="right" w:pos="1800"/>
          <w:tab w:val="left" w:pos="2160"/>
        </w:tabs>
        <w:autoSpaceDE w:val="0"/>
        <w:autoSpaceDN w:val="0"/>
        <w:adjustRightInd w:val="0"/>
        <w:spacing w:after="0" w:line="240" w:lineRule="auto"/>
        <w:ind w:left="2160" w:hanging="2160"/>
        <w:rPr>
          <w:rFonts w:ascii="Times New Roman" w:hAnsi="Times New Roman" w:cs="Times New Roman"/>
          <w:color w:val="00B050"/>
          <w:sz w:val="20"/>
          <w:szCs w:val="20"/>
        </w:rPr>
      </w:pPr>
      <w:r w:rsidRPr="008978F7">
        <w:rPr>
          <w:rFonts w:ascii="Times New Roman" w:hAnsi="Times New Roman" w:cs="Times New Roman"/>
          <w:color w:val="00B050"/>
          <w:sz w:val="20"/>
          <w:szCs w:val="20"/>
        </w:rPr>
        <w:t xml:space="preserve">NOTE: Sample files do not include these details – Mappings </w:t>
      </w:r>
      <w:r>
        <w:rPr>
          <w:rFonts w:ascii="Times New Roman" w:hAnsi="Times New Roman" w:cs="Times New Roman"/>
          <w:color w:val="00B050"/>
          <w:sz w:val="20"/>
          <w:szCs w:val="20"/>
        </w:rPr>
        <w:t>may change when actual mapping is done and we see the actual data supplied</w:t>
      </w:r>
    </w:p>
    <w:p w:rsidR="00E23437" w:rsidRDefault="00E23437" w:rsidP="008C0E95">
      <w:pPr>
        <w:tabs>
          <w:tab w:val="right" w:pos="1800"/>
          <w:tab w:val="left" w:pos="2160"/>
        </w:tabs>
        <w:autoSpaceDE w:val="0"/>
        <w:autoSpaceDN w:val="0"/>
        <w:adjustRightInd w:val="0"/>
        <w:spacing w:after="0" w:line="240" w:lineRule="auto"/>
        <w:ind w:left="2160" w:hanging="2160"/>
        <w:rPr>
          <w:rFonts w:ascii="Times New Roman" w:hAnsi="Times New Roman" w:cs="Times New Roman"/>
          <w:color w:val="00B050"/>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7077</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DESCRIPTION TYPE,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indicating the format of a description.</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Free-form</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C273</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DESCRIPTION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Description of an item.</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7009</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description identification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an..17</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from an industry code list which provides specific data about a product characteristic.</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USID6DADD.ADDAKEY.</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ADD Key - Agency Identifier.</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1131</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Code list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Identification of a code list.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8C0E95">
              <w:rPr>
                <w:rFonts w:ascii="Times New Roman" w:hAnsi="Times New Roman" w:cs="Times New Roman"/>
                <w:sz w:val="20"/>
                <w:szCs w:val="20"/>
                <w:highlight w:val="green"/>
              </w:rPr>
              <w:t>191</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Dumping or countervailing assessment method</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 code to identify the method used to determine the dumping or countervailing duty.</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7008</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description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Plain language description of articles or products.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USID6DADD.ADDCANO.</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ADD Case Number.</w:t>
            </w:r>
          </w:p>
          <w:p w:rsidR="00E23437" w:rsidRDefault="00E23437" w:rsidP="008C0E95">
            <w:pPr>
              <w:autoSpaceDE w:val="0"/>
              <w:autoSpaceDN w:val="0"/>
              <w:adjustRightInd w:val="0"/>
              <w:spacing w:after="0" w:line="240" w:lineRule="auto"/>
              <w:ind w:right="144"/>
              <w:rPr>
                <w:rFonts w:ascii="Times New Roman" w:hAnsi="Times New Roman" w:cs="Times New Roman"/>
                <w:color w:val="00B050"/>
                <w:sz w:val="20"/>
                <w:szCs w:val="20"/>
              </w:rPr>
            </w:pPr>
            <w:r w:rsidRPr="008978F7">
              <w:rPr>
                <w:rFonts w:ascii="Times New Roman" w:hAnsi="Times New Roman" w:cs="Times New Roman"/>
                <w:color w:val="00B050"/>
                <w:sz w:val="20"/>
                <w:szCs w:val="20"/>
              </w:rPr>
              <w:t xml:space="preserve">Customs Declaration – Inv Lines – </w:t>
            </w:r>
            <w:r>
              <w:rPr>
                <w:rFonts w:ascii="Times New Roman" w:hAnsi="Times New Roman" w:cs="Times New Roman"/>
                <w:color w:val="00B050"/>
                <w:sz w:val="20"/>
                <w:szCs w:val="20"/>
              </w:rPr>
              <w:t>Permits/Licences</w:t>
            </w:r>
            <w:r w:rsidRPr="008978F7">
              <w:rPr>
                <w:rFonts w:ascii="Times New Roman" w:hAnsi="Times New Roman" w:cs="Times New Roman"/>
                <w:color w:val="00B050"/>
                <w:sz w:val="20"/>
                <w:szCs w:val="20"/>
              </w:rPr>
              <w:t xml:space="preserve">- </w:t>
            </w:r>
            <w:r>
              <w:rPr>
                <w:rFonts w:ascii="Times New Roman" w:hAnsi="Times New Roman" w:cs="Times New Roman"/>
                <w:color w:val="00B050"/>
                <w:sz w:val="20"/>
                <w:szCs w:val="20"/>
              </w:rPr>
              <w:t>ADD – Case No</w:t>
            </w:r>
          </w:p>
          <w:p w:rsidR="00E23437" w:rsidRPr="002C751F" w:rsidRDefault="00E23437" w:rsidP="008C0E95">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color w:val="00B050"/>
                <w:sz w:val="20"/>
                <w:szCs w:val="20"/>
              </w:rPr>
              <w:t>(</w:t>
            </w:r>
            <w:r w:rsidRPr="00C81B05">
              <w:rPr>
                <w:rFonts w:ascii="Times New Roman" w:hAnsi="Times New Roman" w:cs="Times New Roman"/>
                <w:color w:val="00B050"/>
                <w:sz w:val="20"/>
                <w:szCs w:val="20"/>
              </w:rPr>
              <w:t>US_</w:t>
            </w:r>
            <w:r>
              <w:rPr>
                <w:rFonts w:ascii="Times New Roman" w:hAnsi="Times New Roman" w:cs="Times New Roman"/>
                <w:color w:val="00B050"/>
                <w:sz w:val="20"/>
                <w:szCs w:val="20"/>
              </w:rPr>
              <w:t>ADD</w:t>
            </w:r>
            <w:r w:rsidRPr="00C81B05">
              <w:rPr>
                <w:rFonts w:ascii="Times New Roman" w:hAnsi="Times New Roman" w:cs="Times New Roman"/>
                <w:color w:val="00B050"/>
                <w:sz w:val="20"/>
                <w:szCs w:val="20"/>
              </w:rPr>
              <w:t>CaseNo</w:t>
            </w:r>
            <w:r>
              <w:rPr>
                <w:rFonts w:ascii="Times New Roman" w:hAnsi="Times New Roman" w:cs="Times New Roman"/>
                <w:color w:val="00B050"/>
                <w:sz w:val="20"/>
                <w:szCs w:val="20"/>
              </w:rPr>
              <w:t>)</w:t>
            </w:r>
            <w:r w:rsidRPr="008978F7">
              <w:rPr>
                <w:rFonts w:ascii="Times New Roman" w:hAnsi="Times New Roman" w:cs="Times New Roman"/>
                <w:color w:val="00B050"/>
                <w:sz w:val="20"/>
                <w:szCs w:val="20"/>
              </w:rPr>
              <w:t xml:space="preserve">            </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7008</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Item description</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Plain language description of articles or products.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USID6DADD.ADDCOMP.</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ADD Comp Code.</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57" w:name="book57"/>
      <w:bookmarkEnd w:id="57"/>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FTX </w:t>
      </w:r>
      <w:r>
        <w:rPr>
          <w:rFonts w:ascii="Times New Roman" w:hAnsi="Times New Roman" w:cs="Times New Roman"/>
          <w:b/>
          <w:bCs/>
          <w:sz w:val="20"/>
          <w:szCs w:val="20"/>
        </w:rPr>
        <w:t>Free Text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1140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27 (Item Description)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4</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item description in extended narrative form.</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4451</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TEXT SUBJECT QUALIFIER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specifying subject of a free text.</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ZZZ</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Mutually defined</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Note contains information mutually defined by trading partners.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C108</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TEXT LITERAL</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one to five lines.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field available to the message sender for information.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USID6DADD.ADDQTY.</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ADD Quantity.</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field available to the message sender for information.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USID6DADD.ADDMIDN.</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ADD Mid Number.</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field available to the message sender for information.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USID6DADD.ADDDUTR.</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ADD Duty Rate.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field available to the message sender for information.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USID6DADD.ADDDESC.</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ADD Rate Description.</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4440</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Free text</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an..70</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Free text field available to the message sender for information.</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USID6DADD.ADDVALUE.</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Item Value + Assist Amount US $.</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PAC </w:t>
      </w:r>
      <w:r>
        <w:rPr>
          <w:rFonts w:ascii="Times New Roman" w:hAnsi="Times New Roman" w:cs="Times New Roman"/>
          <w:b/>
          <w:bCs/>
          <w:sz w:val="20"/>
          <w:szCs w:val="20"/>
        </w:rPr>
        <w:t>Segment Group 28: Package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1150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r>
        <w:rPr>
          <w:rFonts w:ascii="Times New Roman" w:hAnsi="Times New Roman" w:cs="Times New Roman"/>
          <w:sz w:val="20"/>
          <w:szCs w:val="20"/>
        </w:rPr>
        <w:tab/>
        <w:t>Segment Group 21 (Line Item (Line Item Information))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the number, type, contents and description of the packing units associated with the commercial document line.</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1160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PAC</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Package</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1170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Segment Group 29: Package Identification</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999</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1170</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463"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Segment Group 29: Package Identification</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w:t>
            </w:r>
          </w:p>
        </w:tc>
        <w:tc>
          <w:tcPr>
            <w:tcW w:w="720"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86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58" w:name="book58"/>
      <w:bookmarkEnd w:id="58"/>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PAC </w:t>
      </w:r>
      <w:r>
        <w:rPr>
          <w:rFonts w:ascii="Times New Roman" w:hAnsi="Times New Roman" w:cs="Times New Roman"/>
          <w:b/>
          <w:bCs/>
          <w:sz w:val="20"/>
          <w:szCs w:val="20"/>
        </w:rPr>
        <w:t>Package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1160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28 (Package)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3</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the number and type of packing units particular to a document line.</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C531</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PACKAGING DETAILS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Packaging level and details, terms and conditions.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7233</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Packaging related information,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giving packaging, handling and marking related information.</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8C0E95">
              <w:rPr>
                <w:rFonts w:ascii="Times New Roman" w:hAnsi="Times New Roman" w:cs="Times New Roman"/>
                <w:sz w:val="20"/>
                <w:szCs w:val="20"/>
                <w:highlight w:val="green"/>
              </w:rPr>
              <w:t>34</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Product marking</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PCI </w:t>
      </w:r>
      <w:r>
        <w:rPr>
          <w:rFonts w:ascii="Times New Roman" w:hAnsi="Times New Roman" w:cs="Times New Roman"/>
          <w:b/>
          <w:bCs/>
          <w:sz w:val="20"/>
          <w:szCs w:val="20"/>
        </w:rPr>
        <w:t>Segment Group 29: Package Identification</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1170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r>
        <w:rPr>
          <w:rFonts w:ascii="Times New Roman" w:hAnsi="Times New Roman" w:cs="Times New Roman"/>
          <w:sz w:val="20"/>
          <w:szCs w:val="20"/>
        </w:rPr>
        <w:tab/>
        <w:t>Segment Group 28 (Package)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4</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999</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marks, labels and description of packages relating to a document line.</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1180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PCI</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Package Identification (Indicators and Flags)</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59" w:name="book59"/>
      <w:bookmarkEnd w:id="59"/>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PCI </w:t>
      </w:r>
      <w:r>
        <w:rPr>
          <w:rFonts w:ascii="Times New Roman" w:hAnsi="Times New Roman" w:cs="Times New Roman"/>
          <w:b/>
          <w:bCs/>
          <w:sz w:val="20"/>
          <w:szCs w:val="20"/>
        </w:rPr>
        <w:t>Package Identification (Indicators and Flags)</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1180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29 (Package Identification)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4</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a particular package associated with the preceding PAC.</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color w:val="00B050"/>
          <w:sz w:val="20"/>
          <w:szCs w:val="20"/>
        </w:rPr>
      </w:pPr>
    </w:p>
    <w:p w:rsidR="00E23437" w:rsidRPr="00964537" w:rsidRDefault="00E23437">
      <w:pPr>
        <w:autoSpaceDE w:val="0"/>
        <w:autoSpaceDN w:val="0"/>
        <w:adjustRightInd w:val="0"/>
        <w:spacing w:after="0" w:line="240" w:lineRule="auto"/>
        <w:rPr>
          <w:rFonts w:ascii="Times New Roman" w:hAnsi="Times New Roman" w:cs="Times New Roman"/>
          <w:color w:val="00B050"/>
          <w:sz w:val="20"/>
          <w:szCs w:val="20"/>
        </w:rPr>
      </w:pPr>
      <w:r w:rsidRPr="00964537">
        <w:rPr>
          <w:rFonts w:ascii="Times New Roman" w:hAnsi="Times New Roman" w:cs="Times New Roman"/>
          <w:color w:val="00B050"/>
          <w:sz w:val="20"/>
          <w:szCs w:val="20"/>
        </w:rPr>
        <w:t>NOTE:</w:t>
      </w:r>
      <w:r>
        <w:rPr>
          <w:rFonts w:ascii="Times New Roman" w:hAnsi="Times New Roman" w:cs="Times New Roman"/>
          <w:color w:val="00B050"/>
          <w:sz w:val="20"/>
          <w:szCs w:val="20"/>
        </w:rPr>
        <w:t xml:space="preserve"> Description indicates this is marks and numbers, but the data supplied doesn’t seem to be Marks and Numbers.  So if these are just indicators of what was included in the data then these values will not be mapped.</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4233</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MARKING INSTRUCTIONS,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indicating instructions on how specified packages or physical units should be marked.</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8C0E95">
              <w:rPr>
                <w:rFonts w:ascii="Times New Roman" w:hAnsi="Times New Roman" w:cs="Times New Roman"/>
                <w:sz w:val="20"/>
                <w:szCs w:val="20"/>
                <w:highlight w:val="green"/>
              </w:rPr>
              <w:t>21</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Line item only</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Exclusive reference markings for this line.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C210</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MARKS &amp; LABELS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Shipping marks on packages in free text; one to ten lines.</w:t>
            </w:r>
          </w:p>
          <w:p w:rsidR="00E23437" w:rsidRPr="008C0E95" w:rsidRDefault="00E23437" w:rsidP="008C0E95">
            <w:pPr>
              <w:autoSpaceDE w:val="0"/>
              <w:autoSpaceDN w:val="0"/>
              <w:adjustRightInd w:val="0"/>
              <w:spacing w:after="0" w:line="240" w:lineRule="auto"/>
              <w:ind w:right="144"/>
              <w:rPr>
                <w:rFonts w:ascii="Times New Roman" w:hAnsi="Times New Roman" w:cs="Times New Roman"/>
                <w:color w:val="00B050"/>
                <w:sz w:val="24"/>
                <w:szCs w:val="24"/>
              </w:rPr>
            </w:pP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Shipping marks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Marks and numbers identifying individual packages.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USID6DITM.NAFTAIN.</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NAFTA Ind.</w:t>
            </w:r>
          </w:p>
          <w:p w:rsidR="00E23437" w:rsidRDefault="00E23437">
            <w:pPr>
              <w:autoSpaceDE w:val="0"/>
              <w:autoSpaceDN w:val="0"/>
              <w:adjustRightInd w:val="0"/>
              <w:spacing w:after="0" w:line="240" w:lineRule="auto"/>
              <w:ind w:right="144"/>
              <w:rPr>
                <w:rFonts w:ascii="Times New Roman" w:hAnsi="Times New Roman" w:cs="Times New Roman"/>
                <w:color w:val="00B050"/>
                <w:sz w:val="20"/>
                <w:szCs w:val="20"/>
              </w:rPr>
            </w:pPr>
            <w:r>
              <w:rPr>
                <w:rFonts w:ascii="Times New Roman" w:hAnsi="Times New Roman" w:cs="Times New Roman"/>
                <w:color w:val="00B050"/>
                <w:sz w:val="20"/>
                <w:szCs w:val="20"/>
              </w:rPr>
              <w:t>Declaration – packing – packages details – Marks and Numbers.</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color w:val="00B050"/>
                <w:sz w:val="20"/>
                <w:szCs w:val="20"/>
              </w:rPr>
              <w:t>DJR</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Shipping marks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Marks and numbers identifying individual packages.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USID6DITM.EPFAFC.</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EP1, FA1, FC2, Etc.</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color w:val="00B050"/>
                <w:sz w:val="20"/>
                <w:szCs w:val="20"/>
              </w:rPr>
              <w:t>Declaration – packing – packages details – Marks and Numbers.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Shipping marks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Marks and numbers identifying individual packages.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USID6DITM.IVITEPA.</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'N' or Blank.</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color w:val="00B050"/>
                <w:sz w:val="20"/>
                <w:szCs w:val="20"/>
              </w:rPr>
              <w:t>Declaration – packing – packages details – Marks and Numbers.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Shipping marks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Marks and numbers identifying individual packages.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USID6DITM.DT1HTS.</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DT1 from HTS Database.</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color w:val="00B050"/>
                <w:sz w:val="20"/>
                <w:szCs w:val="20"/>
              </w:rPr>
              <w:t>Declaration – packing – packages details – Marks and Numbers.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Shipping marks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Marks and numbers identifying individual packages.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USID6DITM.IVITDOT.</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Y or N.</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color w:val="00B050"/>
                <w:sz w:val="20"/>
                <w:szCs w:val="20"/>
              </w:rPr>
              <w:t>Declaration – packing – packages details – Marks and Numbers.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Shipping marks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Marks and numbers identifying individual packages.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USID6DITM.NR1HTS.</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NR1 from HTS Database.</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color w:val="00B050"/>
                <w:sz w:val="20"/>
                <w:szCs w:val="20"/>
              </w:rPr>
              <w:t>Declaration – packing – packages details – Marks and Numbers.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Shipping marks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Marks and numbers identifying individual packages.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USID6DITM.IVITNRC.</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Y or N.</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color w:val="00B050"/>
                <w:sz w:val="20"/>
                <w:szCs w:val="20"/>
              </w:rPr>
              <w:t>Declaration – packing – packages details – Marks and Numbers.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Shipping marks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Marks and numbers identifying individual packages.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USID6DITM.FW1HTS.</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FW1 from HTS Database.</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color w:val="00B050"/>
                <w:sz w:val="20"/>
                <w:szCs w:val="20"/>
              </w:rPr>
              <w:t>Declaration – packing – packages details – Marks and Numbers.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Shipping marks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Marks and numbers identifying individual packages.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USID6DITM.IVITFWS.</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Y or N.</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color w:val="00B050"/>
                <w:sz w:val="20"/>
                <w:szCs w:val="20"/>
              </w:rPr>
              <w:t>Declaration – packing – packages details – Marks and Numbers.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Shipping marks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Marks and numbers identifying individual packages.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USID6DITM.QTOHTS.</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QTO from HTS Database.</w:t>
            </w: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Pr>
                <w:rFonts w:ascii="Times New Roman" w:hAnsi="Times New Roman" w:cs="Times New Roman"/>
                <w:color w:val="00B050"/>
                <w:sz w:val="20"/>
                <w:szCs w:val="20"/>
              </w:rPr>
              <w:t>Declaration – packing – packages details – Marks and Numbers.</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br w:type="page"/>
      </w:r>
      <w:r>
        <w:rPr>
          <w:rFonts w:ascii="Times New Roman" w:hAnsi="Times New Roman" w:cs="Times New Roman"/>
          <w:b/>
          <w:bCs/>
          <w:sz w:val="20"/>
          <w:szCs w:val="20"/>
        </w:rPr>
        <w:tab/>
        <w:t>Group:</w:t>
      </w:r>
      <w:r>
        <w:rPr>
          <w:rFonts w:ascii="Times New Roman" w:hAnsi="Times New Roman" w:cs="Times New Roman"/>
          <w:b/>
          <w:bCs/>
          <w:sz w:val="20"/>
          <w:szCs w:val="20"/>
        </w:rPr>
        <w:tab/>
      </w:r>
      <w:r>
        <w:rPr>
          <w:rFonts w:ascii="Times New Roman" w:hAnsi="Times New Roman" w:cs="Times New Roman"/>
          <w:b/>
          <w:bCs/>
          <w:sz w:val="40"/>
          <w:szCs w:val="40"/>
        </w:rPr>
        <w:t xml:space="preserve">PCI </w:t>
      </w:r>
      <w:r>
        <w:rPr>
          <w:rFonts w:ascii="Times New Roman" w:hAnsi="Times New Roman" w:cs="Times New Roman"/>
          <w:b/>
          <w:bCs/>
          <w:sz w:val="20"/>
          <w:szCs w:val="20"/>
        </w:rPr>
        <w:t>Segment Group 29: Package Identification</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1170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Group:</w:t>
      </w:r>
      <w:r>
        <w:rPr>
          <w:rFonts w:ascii="Times New Roman" w:hAnsi="Times New Roman" w:cs="Times New Roman"/>
          <w:sz w:val="20"/>
          <w:szCs w:val="20"/>
        </w:rPr>
        <w:tab/>
        <w:t>Segment Group 28 (Package)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4</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group of segments identifying marks, labels and description of packages relating to a document line.</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Segment Summary</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Pos.</w:t>
      </w:r>
      <w:r>
        <w:rPr>
          <w:rFonts w:ascii="Times New Roman" w:hAnsi="Times New Roman" w:cs="Times New Roman"/>
          <w:b/>
          <w:bCs/>
          <w:sz w:val="20"/>
          <w:szCs w:val="20"/>
        </w:rPr>
        <w:tab/>
        <w:t>Seg.</w:t>
      </w:r>
      <w:r>
        <w:rPr>
          <w:rFonts w:ascii="Times New Roman" w:hAnsi="Times New Roman" w:cs="Times New Roman"/>
          <w:b/>
          <w:bCs/>
          <w:sz w:val="20"/>
          <w:szCs w:val="20"/>
        </w:rPr>
        <w:tab/>
      </w:r>
      <w:r>
        <w:rPr>
          <w:rFonts w:ascii="Times New Roman" w:hAnsi="Times New Roman" w:cs="Times New Roman"/>
          <w:b/>
          <w:bCs/>
          <w:sz w:val="20"/>
          <w:szCs w:val="20"/>
        </w:rPr>
        <w:tab/>
        <w:t>Req.</w:t>
      </w:r>
      <w:r>
        <w:rPr>
          <w:rFonts w:ascii="Times New Roman" w:hAnsi="Times New Roman" w:cs="Times New Roman"/>
          <w:b/>
          <w:bCs/>
          <w:sz w:val="20"/>
          <w:szCs w:val="20"/>
        </w:rPr>
        <w:tab/>
        <w:t>Max.</w:t>
      </w:r>
      <w:r>
        <w:rPr>
          <w:rFonts w:ascii="Times New Roman" w:hAnsi="Times New Roman" w:cs="Times New Roman"/>
          <w:b/>
          <w:bCs/>
          <w:sz w:val="20"/>
          <w:szCs w:val="20"/>
        </w:rPr>
        <w:tab/>
        <w:t>Group:</w:t>
      </w:r>
    </w:p>
    <w:p w:rsidR="00E23437" w:rsidRDefault="00E23437">
      <w:pPr>
        <w:tabs>
          <w:tab w:val="left" w:pos="1007"/>
          <w:tab w:val="left" w:pos="1728"/>
          <w:tab w:val="left" w:pos="2448"/>
          <w:tab w:val="left" w:pos="6912"/>
          <w:tab w:val="left" w:pos="7632"/>
          <w:tab w:val="left" w:pos="8352"/>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No.</w:t>
      </w:r>
      <w:r>
        <w:rPr>
          <w:rFonts w:ascii="Times New Roman" w:hAnsi="Times New Roman" w:cs="Times New Roman"/>
          <w:b/>
          <w:bCs/>
          <w:sz w:val="20"/>
          <w:szCs w:val="20"/>
          <w:u w:val="words"/>
        </w:rPr>
        <w:tab/>
        <w:t>ID</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Des.</w:t>
      </w:r>
      <w:r>
        <w:rPr>
          <w:rFonts w:ascii="Times New Roman" w:hAnsi="Times New Roman" w:cs="Times New Roman"/>
          <w:b/>
          <w:bCs/>
          <w:sz w:val="20"/>
          <w:szCs w:val="20"/>
          <w:u w:val="words"/>
        </w:rPr>
        <w:tab/>
        <w:t>Use</w:t>
      </w:r>
      <w:r>
        <w:rPr>
          <w:rFonts w:ascii="Times New Roman" w:hAnsi="Times New Roman" w:cs="Times New Roman"/>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E23437" w:rsidRPr="002C751F">
        <w:tc>
          <w:tcPr>
            <w:tcW w:w="1007"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1180</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PCI</w:t>
            </w:r>
          </w:p>
        </w:tc>
        <w:tc>
          <w:tcPr>
            <w:tcW w:w="4463"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Package Identification (Indicators and Flags)</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w:t>
            </w:r>
          </w:p>
        </w:tc>
        <w:tc>
          <w:tcPr>
            <w:tcW w:w="720"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1</w:t>
            </w:r>
          </w:p>
        </w:tc>
        <w:tc>
          <w:tcPr>
            <w:tcW w:w="864" w:type="dxa"/>
            <w:tcBorders>
              <w:top w:val="nil"/>
              <w:left w:val="nil"/>
              <w:bottom w:val="nil"/>
              <w:right w:val="nil"/>
            </w:tcBorders>
          </w:tcPr>
          <w:p w:rsidR="00E23437" w:rsidRPr="002C751F" w:rsidRDefault="00E23437">
            <w:pPr>
              <w:tabs>
                <w:tab w:val="left" w:pos="1007"/>
                <w:tab w:val="left" w:pos="1728"/>
                <w:tab w:val="left" w:pos="2448"/>
                <w:tab w:val="left" w:pos="6912"/>
                <w:tab w:val="left" w:pos="7632"/>
                <w:tab w:val="left" w:pos="8352"/>
              </w:tabs>
              <w:autoSpaceDE w:val="0"/>
              <w:autoSpaceDN w:val="0"/>
              <w:adjustRightInd w:val="0"/>
              <w:spacing w:after="0" w:line="240" w:lineRule="auto"/>
              <w:ind w:right="144"/>
              <w:rPr>
                <w:rFonts w:ascii="Times New Roman" w:hAnsi="Times New Roman" w:cs="Times New Roman"/>
                <w:sz w:val="24"/>
                <w:szCs w:val="24"/>
              </w:rPr>
            </w:pP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60" w:name="book60"/>
      <w:bookmarkEnd w:id="60"/>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PCI </w:t>
      </w:r>
      <w:r>
        <w:rPr>
          <w:rFonts w:ascii="Times New Roman" w:hAnsi="Times New Roman" w:cs="Times New Roman"/>
          <w:b/>
          <w:bCs/>
          <w:sz w:val="20"/>
          <w:szCs w:val="20"/>
        </w:rPr>
        <w:t>Package Identification (Indicators and Flags)</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1180 (Trigger Segment)</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r>
        <w:rPr>
          <w:rFonts w:ascii="Times New Roman" w:hAnsi="Times New Roman" w:cs="Times New Roman"/>
          <w:sz w:val="20"/>
          <w:szCs w:val="20"/>
        </w:rPr>
        <w:tab/>
        <w:t>Segment Group 29 (Package Identification)        Conditional (Optional)</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4</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segment identifying a particular package associated with the preceding PAC.</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4233</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MARKING INSTRUCTIONS, CODED</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Code indicating instructions on how specified packages or physical units should be marked.</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ZZZ</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Mutually defined</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C210</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MARKS &amp; LABELS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Shipping marks on packages in free text; one to ten lines.</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Shipping marks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Marks and numbers identifying individual packages.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USID6DITM.IVITQTO.</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Y or N.</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Shipping marks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Marks and numbers identifying individual packages.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USID6DITM.FC12HTS.</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FC1, FC2 from HTS Database.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Shipping marks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Marks and numbers identifying individual packages.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USID6DITM.FCCINFO.</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'N' or Blank.</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Shipping marks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Marks and numbers identifying individual packages.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USID6DITM.FDHTS.</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FD1, FD2, FD3, FD4 from HTS Database.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Shipping marks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Marks and numbers identifying individual packages.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USID6DITM.FDAINFO.</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'YY' if there is FDA Info.</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Shipping marks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Marks and numbers identifying individual packages.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USID6DITM.CTVFORM.</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Countervailing Form Y or Blank.</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7102</w:t>
            </w: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Shipping marks</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C</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an..35</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Marks and numbers identifying individual packages.</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shd w:val="pct20" w:color="auto" w:fill="auto"/>
          </w:tcPr>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r w:rsidRPr="002C751F">
              <w:rPr>
                <w:rFonts w:ascii="Times New Roman" w:hAnsi="Times New Roman" w:cs="Times New Roman"/>
                <w:sz w:val="20"/>
                <w:szCs w:val="20"/>
              </w:rPr>
              <w:t>IBM IHF Field Name USID6DITM.ANTDFM.</w:t>
            </w:r>
          </w:p>
          <w:p w:rsidR="00E23437" w:rsidRPr="002C751F" w:rsidRDefault="00E23437">
            <w:pPr>
              <w:autoSpaceDE w:val="0"/>
              <w:autoSpaceDN w:val="0"/>
              <w:adjustRightInd w:val="0"/>
              <w:spacing w:after="0" w:line="240" w:lineRule="auto"/>
              <w:ind w:right="144"/>
              <w:rPr>
                <w:rFonts w:ascii="Times New Roman" w:hAnsi="Times New Roman" w:cs="Times New Roman"/>
                <w:sz w:val="20"/>
                <w:szCs w:val="20"/>
              </w:rPr>
            </w:pPr>
          </w:p>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Antidumping Form Y or Blank.</w:t>
            </w:r>
          </w:p>
        </w:tc>
      </w:tr>
    </w:tbl>
    <w:p w:rsidR="00E23437" w:rsidRPr="00390898"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lang w:val="fr-FR"/>
        </w:rPr>
      </w:pPr>
      <w:r w:rsidRPr="00390898">
        <w:rPr>
          <w:rFonts w:ascii="Times New Roman" w:hAnsi="Times New Roman" w:cs="Times New Roman"/>
          <w:sz w:val="20"/>
          <w:szCs w:val="20"/>
          <w:lang w:val="fr-FR"/>
        </w:rPr>
        <w:br w:type="page"/>
      </w:r>
      <w:bookmarkStart w:id="61" w:name="book61"/>
      <w:bookmarkEnd w:id="61"/>
      <w:r w:rsidRPr="00390898">
        <w:rPr>
          <w:rFonts w:ascii="Times New Roman" w:hAnsi="Times New Roman" w:cs="Times New Roman"/>
          <w:b/>
          <w:bCs/>
          <w:sz w:val="20"/>
          <w:szCs w:val="20"/>
          <w:lang w:val="fr-FR"/>
        </w:rPr>
        <w:tab/>
        <w:t>Segment:</w:t>
      </w:r>
      <w:r w:rsidRPr="00390898">
        <w:rPr>
          <w:rFonts w:ascii="Times New Roman" w:hAnsi="Times New Roman" w:cs="Times New Roman"/>
          <w:b/>
          <w:bCs/>
          <w:sz w:val="20"/>
          <w:szCs w:val="20"/>
          <w:lang w:val="fr-FR"/>
        </w:rPr>
        <w:tab/>
      </w:r>
      <w:r w:rsidRPr="00390898">
        <w:rPr>
          <w:rFonts w:ascii="Times New Roman" w:hAnsi="Times New Roman" w:cs="Times New Roman"/>
          <w:b/>
          <w:bCs/>
          <w:sz w:val="40"/>
          <w:szCs w:val="40"/>
          <w:lang w:val="fr-FR"/>
        </w:rPr>
        <w:t xml:space="preserve">UNS </w:t>
      </w:r>
      <w:r w:rsidRPr="00390898">
        <w:rPr>
          <w:rFonts w:ascii="Times New Roman" w:hAnsi="Times New Roman" w:cs="Times New Roman"/>
          <w:b/>
          <w:bCs/>
          <w:sz w:val="20"/>
          <w:szCs w:val="20"/>
          <w:lang w:val="fr-FR"/>
        </w:rPr>
        <w:t>Section Control</w:t>
      </w:r>
    </w:p>
    <w:p w:rsidR="00E23437" w:rsidRPr="00390898"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lang w:val="fr-FR"/>
        </w:rPr>
      </w:pPr>
      <w:r w:rsidRPr="00390898">
        <w:rPr>
          <w:rFonts w:ascii="Times New Roman" w:hAnsi="Times New Roman" w:cs="Times New Roman"/>
          <w:b/>
          <w:bCs/>
          <w:sz w:val="20"/>
          <w:szCs w:val="20"/>
          <w:lang w:val="fr-FR"/>
        </w:rPr>
        <w:tab/>
        <w:t>Position:</w:t>
      </w:r>
      <w:r w:rsidRPr="00390898">
        <w:rPr>
          <w:rFonts w:ascii="Times New Roman" w:hAnsi="Times New Roman" w:cs="Times New Roman"/>
          <w:b/>
          <w:bCs/>
          <w:sz w:val="20"/>
          <w:szCs w:val="20"/>
          <w:lang w:val="fr-FR"/>
        </w:rPr>
        <w:tab/>
      </w:r>
      <w:r w:rsidRPr="00390898">
        <w:rPr>
          <w:rFonts w:ascii="Times New Roman" w:hAnsi="Times New Roman" w:cs="Times New Roman"/>
          <w:sz w:val="20"/>
          <w:szCs w:val="20"/>
          <w:lang w:val="fr-FR"/>
        </w:rPr>
        <w:t>1920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sidRPr="00390898">
        <w:rPr>
          <w:rFonts w:ascii="Times New Roman" w:hAnsi="Times New Roman" w:cs="Times New Roman"/>
          <w:sz w:val="20"/>
          <w:szCs w:val="20"/>
          <w:lang w:val="fr-FR"/>
        </w:rPr>
        <w:tab/>
      </w:r>
      <w:r>
        <w:rPr>
          <w:rFonts w:ascii="Times New Roman" w:hAnsi="Times New Roman" w:cs="Times New Roman"/>
          <w:b/>
          <w:bCs/>
          <w:sz w:val="20"/>
          <w:szCs w:val="20"/>
        </w:rPr>
        <w:t>Group:</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service segment placed at the beginning of the summary section to indicate the start of that section.</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0081</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SECTION IDENTIFIER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a1</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7"/>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A character identifying the next section in a message.</w:t>
            </w:r>
          </w:p>
        </w:tc>
      </w:tr>
      <w:tr w:rsidR="00E23437" w:rsidRPr="002C751F">
        <w:trPr>
          <w:gridAfter w:val="1"/>
          <w:wAfter w:w="331" w:type="dxa"/>
        </w:trPr>
        <w:tc>
          <w:tcPr>
            <w:tcW w:w="3168"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 xml:space="preserve"> </w:t>
            </w:r>
          </w:p>
        </w:tc>
        <w:tc>
          <w:tcPr>
            <w:tcW w:w="136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S</w:t>
            </w:r>
          </w:p>
        </w:tc>
        <w:tc>
          <w:tcPr>
            <w:tcW w:w="144"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Detail/summary section separation</w:t>
            </w:r>
          </w:p>
        </w:tc>
      </w:tr>
      <w:tr w:rsidR="00E23437" w:rsidRPr="002C751F">
        <w:trPr>
          <w:gridAfter w:val="1"/>
          <w:wAfter w:w="330" w:type="dxa"/>
        </w:trPr>
        <w:tc>
          <w:tcPr>
            <w:tcW w:w="4680" w:type="dxa"/>
            <w:gridSpan w:val="6"/>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48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To qualify the segment UNS, when separating the detail from the summary section of a message.</w:t>
            </w:r>
          </w:p>
        </w:tc>
      </w:tr>
    </w:tbl>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b/>
          <w:bCs/>
          <w:sz w:val="20"/>
          <w:szCs w:val="20"/>
        </w:rPr>
      </w:pPr>
      <w:r>
        <w:rPr>
          <w:rFonts w:ascii="Times New Roman" w:hAnsi="Times New Roman" w:cs="Times New Roman"/>
          <w:sz w:val="20"/>
          <w:szCs w:val="20"/>
        </w:rPr>
        <w:br w:type="page"/>
      </w:r>
      <w:bookmarkStart w:id="62" w:name="book62"/>
      <w:bookmarkEnd w:id="62"/>
      <w:r>
        <w:rPr>
          <w:rFonts w:ascii="Times New Roman" w:hAnsi="Times New Roman" w:cs="Times New Roman"/>
          <w:b/>
          <w:bCs/>
          <w:sz w:val="20"/>
          <w:szCs w:val="20"/>
        </w:rPr>
        <w:tab/>
        <w:t>Segment:</w:t>
      </w:r>
      <w:r>
        <w:rPr>
          <w:rFonts w:ascii="Times New Roman" w:hAnsi="Times New Roman" w:cs="Times New Roman"/>
          <w:b/>
          <w:bCs/>
          <w:sz w:val="20"/>
          <w:szCs w:val="20"/>
        </w:rPr>
        <w:tab/>
      </w:r>
      <w:r>
        <w:rPr>
          <w:rFonts w:ascii="Times New Roman" w:hAnsi="Times New Roman" w:cs="Times New Roman"/>
          <w:b/>
          <w:bCs/>
          <w:sz w:val="40"/>
          <w:szCs w:val="40"/>
        </w:rPr>
        <w:t xml:space="preserve">UNT </w:t>
      </w:r>
      <w:r>
        <w:rPr>
          <w:rFonts w:ascii="Times New Roman" w:hAnsi="Times New Roman" w:cs="Times New Roman"/>
          <w:b/>
          <w:bCs/>
          <w:sz w:val="20"/>
          <w:szCs w:val="20"/>
        </w:rPr>
        <w:t>Message Trailer</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b/>
          <w:bCs/>
          <w:sz w:val="20"/>
          <w:szCs w:val="20"/>
        </w:rPr>
        <w:tab/>
        <w:t>Position:</w:t>
      </w:r>
      <w:r>
        <w:rPr>
          <w:rFonts w:ascii="Times New Roman" w:hAnsi="Times New Roman" w:cs="Times New Roman"/>
          <w:b/>
          <w:bCs/>
          <w:sz w:val="20"/>
          <w:szCs w:val="20"/>
        </w:rPr>
        <w:tab/>
      </w:r>
      <w:r>
        <w:rPr>
          <w:rFonts w:ascii="Times New Roman" w:hAnsi="Times New Roman" w:cs="Times New Roman"/>
          <w:sz w:val="20"/>
          <w:szCs w:val="20"/>
        </w:rPr>
        <w:t>2010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Group:</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Level:</w:t>
      </w:r>
      <w:r>
        <w:rPr>
          <w:rFonts w:ascii="Times New Roman" w:hAnsi="Times New Roman" w:cs="Times New Roman"/>
          <w:sz w:val="20"/>
          <w:szCs w:val="20"/>
        </w:rPr>
        <w:tab/>
        <w:t>0</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Usage:</w:t>
      </w:r>
      <w:r>
        <w:rPr>
          <w:rFonts w:ascii="Times New Roman" w:hAnsi="Times New Roman" w:cs="Times New Roman"/>
          <w:sz w:val="20"/>
          <w:szCs w:val="20"/>
        </w:rPr>
        <w:tab/>
        <w:t>Mandatory</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Max Use:</w:t>
      </w:r>
      <w:r>
        <w:rPr>
          <w:rFonts w:ascii="Times New Roman" w:hAnsi="Times New Roman" w:cs="Times New Roman"/>
          <w:sz w:val="20"/>
          <w:szCs w:val="20"/>
        </w:rPr>
        <w:tab/>
        <w:t>1</w:t>
      </w:r>
    </w:p>
    <w:p w:rsidR="00E23437" w:rsidRDefault="00E23437">
      <w:pPr>
        <w:tabs>
          <w:tab w:val="right" w:pos="1800"/>
          <w:tab w:val="left" w:pos="2160"/>
        </w:tabs>
        <w:autoSpaceDE w:val="0"/>
        <w:autoSpaceDN w:val="0"/>
        <w:adjustRightInd w:val="0"/>
        <w:spacing w:after="0" w:line="240" w:lineRule="auto"/>
        <w:ind w:left="2160" w:hanging="21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Purpose:</w:t>
      </w:r>
      <w:r>
        <w:rPr>
          <w:rFonts w:ascii="Times New Roman" w:hAnsi="Times New Roman" w:cs="Times New Roman"/>
          <w:sz w:val="20"/>
          <w:szCs w:val="20"/>
        </w:rPr>
        <w:tab/>
        <w:t>A service segment ending a message, giving the total number of segments in the message and the control reference number of the message.</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Dependency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Semantic Notes:</w:t>
      </w:r>
    </w:p>
    <w:p w:rsidR="00E23437" w:rsidRDefault="00E23437">
      <w:pPr>
        <w:tabs>
          <w:tab w:val="right" w:pos="1800"/>
          <w:tab w:val="left" w:pos="2160"/>
          <w:tab w:val="left" w:pos="2520"/>
        </w:tabs>
        <w:autoSpaceDE w:val="0"/>
        <w:autoSpaceDN w:val="0"/>
        <w:adjustRightInd w:val="0"/>
        <w:spacing w:after="0" w:line="240" w:lineRule="auto"/>
        <w:ind w:left="2520" w:hanging="252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b/>
          <w:bCs/>
          <w:sz w:val="20"/>
          <w:szCs w:val="20"/>
        </w:rPr>
        <w:t>Comments:</w:t>
      </w: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rPr>
          <w:rFonts w:ascii="Times New Roman" w:hAnsi="Times New Roman" w:cs="Times New Roman"/>
          <w:sz w:val="20"/>
          <w:szCs w:val="20"/>
        </w:rPr>
      </w:pPr>
    </w:p>
    <w:p w:rsidR="00E23437" w:rsidRDefault="00E23437">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Data Element Summary</w:t>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t>Data</w:t>
      </w:r>
      <w:r>
        <w:rPr>
          <w:rFonts w:ascii="Times New Roman" w:hAnsi="Times New Roman" w:cs="Times New Roman"/>
          <w:b/>
          <w:bCs/>
          <w:sz w:val="20"/>
          <w:szCs w:val="20"/>
        </w:rPr>
        <w:tab/>
        <w:t>Component</w:t>
      </w:r>
      <w:r>
        <w:rPr>
          <w:rFonts w:ascii="Times New Roman" w:hAnsi="Times New Roman" w:cs="Times New Roman"/>
          <w:b/>
          <w:bCs/>
          <w:sz w:val="20"/>
          <w:szCs w:val="20"/>
        </w:rPr>
        <w:tab/>
      </w:r>
    </w:p>
    <w:p w:rsidR="00E23437"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Element</w:t>
      </w:r>
      <w:r>
        <w:rPr>
          <w:rFonts w:ascii="Times New Roman" w:hAnsi="Times New Roman" w:cs="Times New Roman"/>
          <w:b/>
          <w:bCs/>
          <w:sz w:val="20"/>
          <w:szCs w:val="20"/>
          <w:u w:val="words"/>
        </w:rPr>
        <w:tab/>
        <w:t>Name</w:t>
      </w:r>
      <w:r>
        <w:rPr>
          <w:rFonts w:ascii="Times New Roman" w:hAnsi="Times New Roman" w:cs="Times New Roman"/>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4968"/>
        <w:gridCol w:w="432"/>
        <w:gridCol w:w="20"/>
        <w:gridCol w:w="1109"/>
        <w:gridCol w:w="331"/>
      </w:tblGrid>
      <w:tr w:rsidR="00E23437" w:rsidRPr="002C751F">
        <w:tc>
          <w:tcPr>
            <w:tcW w:w="1007" w:type="dxa"/>
            <w:tcBorders>
              <w:top w:val="nil"/>
              <w:left w:val="nil"/>
              <w:bottom w:val="nil"/>
              <w:right w:val="nil"/>
            </w:tcBorders>
          </w:tcPr>
          <w:p w:rsidR="00E23437" w:rsidRPr="002C751F" w:rsidRDefault="00E23437">
            <w:pPr>
              <w:tabs>
                <w:tab w:val="center" w:pos="1440"/>
                <w:tab w:val="center" w:pos="2448"/>
                <w:tab w:val="left" w:pos="2988"/>
                <w:tab w:val="left" w:pos="7956"/>
                <w:tab w:val="left" w:pos="9432"/>
                <w:tab w:val="left" w:pos="10080"/>
              </w:tabs>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0074</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NUMBER OF SEGMENTS IN A MESSAGE</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n..6</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Control count of number of segments in a message.</w:t>
            </w:r>
          </w:p>
        </w:tc>
      </w:tr>
      <w:tr w:rsidR="00E23437" w:rsidRPr="002C751F">
        <w:tc>
          <w:tcPr>
            <w:tcW w:w="1007"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w:t>
            </w:r>
          </w:p>
        </w:tc>
        <w:tc>
          <w:tcPr>
            <w:tcW w:w="1080"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0062</w:t>
            </w:r>
          </w:p>
        </w:tc>
        <w:tc>
          <w:tcPr>
            <w:tcW w:w="89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4968" w:type="dxa"/>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MESSAGE REFERENCE NUMBER</w:t>
            </w:r>
          </w:p>
        </w:tc>
        <w:tc>
          <w:tcPr>
            <w:tcW w:w="432"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r w:rsidRPr="002C751F">
              <w:rPr>
                <w:rFonts w:ascii="Times New Roman" w:hAnsi="Times New Roman" w:cs="Times New Roman"/>
                <w:b/>
                <w:bCs/>
                <w:sz w:val="20"/>
                <w:szCs w:val="20"/>
              </w:rPr>
              <w:t>M</w:t>
            </w:r>
          </w:p>
        </w:tc>
        <w:tc>
          <w:tcPr>
            <w:tcW w:w="14" w:type="dxa"/>
            <w:tcBorders>
              <w:top w:val="nil"/>
              <w:left w:val="nil"/>
              <w:bottom w:val="nil"/>
              <w:right w:val="nil"/>
            </w:tcBorders>
          </w:tcPr>
          <w:p w:rsidR="00E23437" w:rsidRPr="002C751F" w:rsidRDefault="00E23437">
            <w:pPr>
              <w:autoSpaceDE w:val="0"/>
              <w:autoSpaceDN w:val="0"/>
              <w:adjustRightInd w:val="0"/>
              <w:spacing w:after="0" w:line="240" w:lineRule="auto"/>
              <w:ind w:right="144"/>
              <w:jc w:val="center"/>
              <w:rPr>
                <w:rFonts w:ascii="Times New Roman" w:hAnsi="Times New Roman" w:cs="Times New Roman"/>
                <w:sz w:val="24"/>
                <w:szCs w:val="24"/>
              </w:rPr>
            </w:pPr>
          </w:p>
        </w:tc>
        <w:tc>
          <w:tcPr>
            <w:tcW w:w="1440" w:type="dxa"/>
            <w:gridSpan w:val="2"/>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b/>
                <w:bCs/>
                <w:sz w:val="20"/>
                <w:szCs w:val="20"/>
              </w:rPr>
              <w:t>an..14</w:t>
            </w:r>
          </w:p>
        </w:tc>
      </w:tr>
      <w:tr w:rsidR="00E23437" w:rsidRPr="002C751F">
        <w:trPr>
          <w:gridAfter w:val="1"/>
          <w:wAfter w:w="330" w:type="dxa"/>
        </w:trPr>
        <w:tc>
          <w:tcPr>
            <w:tcW w:w="2980" w:type="dxa"/>
            <w:gridSpan w:val="3"/>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p>
        </w:tc>
        <w:tc>
          <w:tcPr>
            <w:tcW w:w="6523" w:type="dxa"/>
            <w:gridSpan w:val="4"/>
            <w:tcBorders>
              <w:top w:val="nil"/>
              <w:left w:val="nil"/>
              <w:bottom w:val="nil"/>
              <w:right w:val="nil"/>
            </w:tcBorders>
          </w:tcPr>
          <w:p w:rsidR="00E23437" w:rsidRPr="002C751F" w:rsidRDefault="00E23437">
            <w:pPr>
              <w:autoSpaceDE w:val="0"/>
              <w:autoSpaceDN w:val="0"/>
              <w:adjustRightInd w:val="0"/>
              <w:spacing w:after="0" w:line="240" w:lineRule="auto"/>
              <w:ind w:right="144"/>
              <w:rPr>
                <w:rFonts w:ascii="Times New Roman" w:hAnsi="Times New Roman" w:cs="Times New Roman"/>
                <w:sz w:val="24"/>
                <w:szCs w:val="24"/>
              </w:rPr>
            </w:pPr>
            <w:r w:rsidRPr="002C751F">
              <w:rPr>
                <w:rFonts w:ascii="Times New Roman" w:hAnsi="Times New Roman" w:cs="Times New Roman"/>
                <w:sz w:val="20"/>
                <w:szCs w:val="20"/>
              </w:rPr>
              <w:t>Unique message reference assigned by the sender.</w:t>
            </w:r>
          </w:p>
        </w:tc>
      </w:tr>
    </w:tbl>
    <w:p w:rsidR="00E23437" w:rsidRDefault="00E23437"/>
    <w:sectPr w:rsidR="00E23437" w:rsidSect="004145D3">
      <w:headerReference w:type="default" r:id="rId7"/>
      <w:footerReference w:type="default" r:id="rId8"/>
      <w:pgSz w:w="12240" w:h="15840"/>
      <w:pgMar w:top="720" w:right="1440" w:bottom="720" w:left="1440"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23437" w:rsidRDefault="00E23437">
      <w:pPr>
        <w:spacing w:after="0" w:line="240" w:lineRule="auto"/>
      </w:pPr>
      <w:r>
        <w:separator/>
      </w:r>
    </w:p>
  </w:endnote>
  <w:endnote w:type="continuationSeparator" w:id="0">
    <w:p w:rsidR="00E23437" w:rsidRDefault="00E2343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3437" w:rsidRDefault="00E23437">
    <w:pPr>
      <w:tabs>
        <w:tab w:val="center" w:pos="4680"/>
        <w:tab w:val="right" w:pos="9360"/>
      </w:tabs>
      <w:autoSpaceDE w:val="0"/>
      <w:autoSpaceDN w:val="0"/>
      <w:adjustRightInd w:val="0"/>
      <w:spacing w:after="0" w:line="240" w:lineRule="auto"/>
      <w:rPr>
        <w:rFonts w:ascii="Times New Roman" w:hAnsi="Times New Roman" w:cs="Times New Roman"/>
        <w:noProof/>
        <w:sz w:val="24"/>
        <w:szCs w:val="24"/>
      </w:rPr>
    </w:pPr>
    <w:r>
      <w:rPr>
        <w:rFonts w:ascii="Times New Roman" w:hAnsi="Times New Roman" w:cs="Times New Roman"/>
        <w:noProof/>
        <w:sz w:val="18"/>
        <w:szCs w:val="18"/>
      </w:rPr>
      <w:t>USDEC4 (D.97A)</w:t>
    </w:r>
    <w:r>
      <w:rPr>
        <w:rFonts w:ascii="Times New Roman" w:hAnsi="Times New Roman" w:cs="Times New Roman"/>
        <w:noProof/>
        <w:sz w:val="18"/>
        <w:szCs w:val="18"/>
      </w:rPr>
      <w:tab/>
    </w:r>
    <w:r>
      <w:rPr>
        <w:rFonts w:ascii="Times New Roman" w:hAnsi="Times New Roman" w:cs="Times New Roman"/>
        <w:noProof/>
        <w:sz w:val="18"/>
        <w:szCs w:val="18"/>
      </w:rPr>
      <w:pgNum/>
    </w:r>
    <w:r>
      <w:rPr>
        <w:rFonts w:ascii="Times New Roman" w:hAnsi="Times New Roman" w:cs="Times New Roman"/>
        <w:noProof/>
        <w:sz w:val="18"/>
        <w:szCs w:val="18"/>
      </w:rPr>
      <w:tab/>
    </w:r>
    <w:smartTag w:uri="urn:schemas-microsoft-com:office:smarttags" w:element="date">
      <w:smartTagPr>
        <w:attr w:name="Year" w:val="2007"/>
        <w:attr w:name="Day" w:val="12"/>
        <w:attr w:name="Month" w:val="1"/>
      </w:smartTagPr>
      <w:r>
        <w:rPr>
          <w:rFonts w:ascii="Times New Roman" w:hAnsi="Times New Roman" w:cs="Times New Roman"/>
          <w:noProof/>
          <w:sz w:val="18"/>
          <w:szCs w:val="18"/>
        </w:rPr>
        <w:t>January 12, 2007</w:t>
      </w:r>
    </w:smartTag>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23437" w:rsidRDefault="00E23437">
      <w:pPr>
        <w:spacing w:after="0" w:line="240" w:lineRule="auto"/>
      </w:pPr>
      <w:r>
        <w:separator/>
      </w:r>
    </w:p>
  </w:footnote>
  <w:footnote w:type="continuationSeparator" w:id="0">
    <w:p w:rsidR="00E23437" w:rsidRDefault="00E2343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3437" w:rsidRDefault="00E23437">
    <w:pPr>
      <w:autoSpaceDE w:val="0"/>
      <w:autoSpaceDN w:val="0"/>
      <w:adjustRightInd w:val="0"/>
      <w:spacing w:after="0" w:line="240" w:lineRule="auto"/>
      <w:rPr>
        <w:rFonts w:ascii="Times New Roman" w:hAnsi="Times New Roman" w:cs="Times New Roman"/>
        <w:noProof/>
        <w:sz w:val="24"/>
        <w:szCs w:val="24"/>
      </w:rPr>
    </w:pPr>
    <w:smartTag w:uri="urn:schemas-microsoft-com:office:smarttags" w:element="place">
      <w:smartTag w:uri="urn:schemas-microsoft-com:office:smarttags" w:element="country-region">
        <w:r>
          <w:rPr>
            <w:rFonts w:ascii="Times New Roman" w:hAnsi="Times New Roman" w:cs="Times New Roman"/>
            <w:noProof/>
            <w:sz w:val="18"/>
            <w:szCs w:val="18"/>
          </w:rPr>
          <w:t>US</w:t>
        </w:r>
      </w:smartTag>
    </w:smartTag>
    <w:r>
      <w:rPr>
        <w:rFonts w:ascii="Times New Roman" w:hAnsi="Times New Roman" w:cs="Times New Roman"/>
        <w:noProof/>
        <w:sz w:val="18"/>
        <w:szCs w:val="18"/>
      </w:rPr>
      <w:t xml:space="preserve"> e-Customs CUSDEC Message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8C043A"/>
    <w:multiLevelType w:val="hybridMultilevel"/>
    <w:tmpl w:val="2AE26F2A"/>
    <w:lvl w:ilvl="0" w:tplc="F3CEAE6E">
      <w:start w:val="14"/>
      <w:numFmt w:val="bullet"/>
      <w:lvlText w:val="-"/>
      <w:lvlJc w:val="left"/>
      <w:pPr>
        <w:ind w:left="720" w:hanging="360"/>
      </w:pPr>
      <w:rPr>
        <w:rFonts w:ascii="Times New Roman" w:eastAsia="Times New Roman" w:hAnsi="Times New Roman" w:hint="default"/>
        <w:color w:val="00B050"/>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cs="Wingdings" w:hint="default"/>
      </w:rPr>
    </w:lvl>
    <w:lvl w:ilvl="3" w:tplc="0C090001" w:tentative="1">
      <w:start w:val="1"/>
      <w:numFmt w:val="bullet"/>
      <w:lvlText w:val=""/>
      <w:lvlJc w:val="left"/>
      <w:pPr>
        <w:ind w:left="2880" w:hanging="360"/>
      </w:pPr>
      <w:rPr>
        <w:rFonts w:ascii="Symbol" w:hAnsi="Symbol" w:cs="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cs="Wingdings" w:hint="default"/>
      </w:rPr>
    </w:lvl>
    <w:lvl w:ilvl="6" w:tplc="0C090001" w:tentative="1">
      <w:start w:val="1"/>
      <w:numFmt w:val="bullet"/>
      <w:lvlText w:val=""/>
      <w:lvlJc w:val="left"/>
      <w:pPr>
        <w:ind w:left="5040" w:hanging="360"/>
      </w:pPr>
      <w:rPr>
        <w:rFonts w:ascii="Symbol" w:hAnsi="Symbol" w:cs="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cs="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defaultTabStop w:val="36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07046"/>
    <w:rsid w:val="000A047B"/>
    <w:rsid w:val="000F63E9"/>
    <w:rsid w:val="00106AEA"/>
    <w:rsid w:val="00113EFA"/>
    <w:rsid w:val="001D7DD5"/>
    <w:rsid w:val="001E332E"/>
    <w:rsid w:val="0028164B"/>
    <w:rsid w:val="00282427"/>
    <w:rsid w:val="002C751F"/>
    <w:rsid w:val="00304C07"/>
    <w:rsid w:val="00390898"/>
    <w:rsid w:val="003C6A41"/>
    <w:rsid w:val="003F24EB"/>
    <w:rsid w:val="004003C0"/>
    <w:rsid w:val="004121B5"/>
    <w:rsid w:val="004145D3"/>
    <w:rsid w:val="004471D8"/>
    <w:rsid w:val="00466A9E"/>
    <w:rsid w:val="004946C4"/>
    <w:rsid w:val="00521C68"/>
    <w:rsid w:val="00564680"/>
    <w:rsid w:val="00607046"/>
    <w:rsid w:val="006229F3"/>
    <w:rsid w:val="00634087"/>
    <w:rsid w:val="00733A7D"/>
    <w:rsid w:val="00740AEA"/>
    <w:rsid w:val="00773394"/>
    <w:rsid w:val="0077489D"/>
    <w:rsid w:val="00833DE2"/>
    <w:rsid w:val="00887558"/>
    <w:rsid w:val="008978F7"/>
    <w:rsid w:val="008C0E95"/>
    <w:rsid w:val="008E2CCE"/>
    <w:rsid w:val="00931C19"/>
    <w:rsid w:val="00964537"/>
    <w:rsid w:val="009961CF"/>
    <w:rsid w:val="009D4F3D"/>
    <w:rsid w:val="009E4683"/>
    <w:rsid w:val="00A232FA"/>
    <w:rsid w:val="00A74B16"/>
    <w:rsid w:val="00A74C4A"/>
    <w:rsid w:val="00AC0C89"/>
    <w:rsid w:val="00AF3EFD"/>
    <w:rsid w:val="00B567C1"/>
    <w:rsid w:val="00C0599A"/>
    <w:rsid w:val="00C40F5F"/>
    <w:rsid w:val="00C5389B"/>
    <w:rsid w:val="00C57D6F"/>
    <w:rsid w:val="00C81B05"/>
    <w:rsid w:val="00CE2453"/>
    <w:rsid w:val="00CF0F7C"/>
    <w:rsid w:val="00D77285"/>
    <w:rsid w:val="00D8184D"/>
    <w:rsid w:val="00D82F0F"/>
    <w:rsid w:val="00E04CEF"/>
    <w:rsid w:val="00E23437"/>
    <w:rsid w:val="00E46EE3"/>
    <w:rsid w:val="00E60E5B"/>
    <w:rsid w:val="00E77277"/>
    <w:rsid w:val="00ED1A9E"/>
    <w:rsid w:val="00F11044"/>
    <w:rsid w:val="00FA7C8D"/>
    <w:rsid w:val="00FC4401"/>
    <w:rsid w:val="00FF466D"/>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ockticker"/>
  <w:smartTagType w:namespaceuri="urn:schemas-microsoft-com:office:smarttags" w:name="date"/>
  <w:smartTagType w:namespaceuri="urn:schemas-microsoft-com:office:smarttags" w:name="place"/>
  <w:smartTagType w:namespaceuri="urn:schemas-microsoft-com:office:smarttags" w:name="country-region"/>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45D3"/>
    <w:pPr>
      <w:spacing w:after="200" w:line="276" w:lineRule="auto"/>
    </w:pPr>
    <w:rPr>
      <w:rFonts w:cs="Calibri"/>
      <w:lang w:val="en-AU" w:eastAsia="en-AU"/>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99"/>
    <w:qFormat/>
    <w:rsid w:val="00740AEA"/>
    <w:rPr>
      <w:rFonts w:cs="Calibri"/>
      <w:lang w:val="en-AU" w:eastAsia="en-A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Pages>96</Pages>
  <Words>15370</Words>
  <Characters>-32766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CUSDEC Customs Declaration Message</dc:title>
  <dc:subject/>
  <dc:creator>FORESIGHT's Document Generator</dc:creator>
  <cp:keywords/>
  <dc:description/>
  <cp:lastModifiedBy>IBM_USER</cp:lastModifiedBy>
  <cp:revision>2</cp:revision>
  <dcterms:created xsi:type="dcterms:W3CDTF">2012-01-23T18:26:00Z</dcterms:created>
  <dcterms:modified xsi:type="dcterms:W3CDTF">2012-01-23T18:26:00Z</dcterms:modified>
</cp:coreProperties>
</file>